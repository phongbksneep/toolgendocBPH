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09" w:type="dxa"/>
        <w:tblInd w:w="-1062" w:type="dxa"/>
        <w:tblLayout w:type="fixed"/>
        <w:tblLook w:val="0000" w:firstRow="0" w:lastRow="0" w:firstColumn="0" w:lastColumn="0" w:noHBand="0" w:noVBand="0"/>
      </w:tblPr>
      <w:tblGrid>
        <w:gridCol w:w="1710"/>
        <w:gridCol w:w="4230"/>
        <w:gridCol w:w="5369"/>
      </w:tblGrid>
      <w:tr w:rsidR="00773AF4" w:rsidRPr="00773AF4" w14:paraId="147C5C41" w14:textId="77777777" w:rsidTr="001A6E7E">
        <w:tblPrEx>
          <w:tblCellMar>
            <w:top w:w="0" w:type="dxa"/>
            <w:bottom w:w="0" w:type="dxa"/>
          </w:tblCellMar>
        </w:tblPrEx>
        <w:trPr>
          <w:cantSplit/>
          <w:trHeight w:val="1481"/>
        </w:trPr>
        <w:tc>
          <w:tcPr>
            <w:tcW w:w="1710" w:type="dxa"/>
          </w:tcPr>
          <w:p w14:paraId="5C72B7E8" w14:textId="77777777" w:rsidR="009E4ABE" w:rsidRPr="00773AF4" w:rsidRDefault="001A6E7E" w:rsidP="00FE708D">
            <w:pPr>
              <w:tabs>
                <w:tab w:val="center" w:pos="2142"/>
                <w:tab w:val="center" w:pos="6678"/>
              </w:tabs>
              <w:spacing w:before="40"/>
              <w:ind w:right="-107" w:hanging="108"/>
              <w:jc w:val="center"/>
            </w:pPr>
            <w:r w:rsidRPr="00717276">
              <w:rPr>
                <w:noProof/>
              </w:rPr>
              <w:pict w14:anchorId="51CC5D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90.6pt;height:35.4pt;visibility:visible">
                  <v:imagedata r:id="rId8" o:title=""/>
                </v:shape>
              </w:pict>
            </w:r>
          </w:p>
        </w:tc>
        <w:tc>
          <w:tcPr>
            <w:tcW w:w="4230" w:type="dxa"/>
          </w:tcPr>
          <w:p w14:paraId="38062BEE" w14:textId="77777777" w:rsidR="009E4ABE" w:rsidRPr="00773AF4" w:rsidRDefault="009E4ABE" w:rsidP="00FE708D">
            <w:pPr>
              <w:tabs>
                <w:tab w:val="center" w:pos="2142"/>
                <w:tab w:val="center" w:pos="6678"/>
              </w:tabs>
              <w:ind w:right="-108"/>
              <w:jc w:val="center"/>
              <w:rPr>
                <w:b/>
                <w:bCs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999"/>
            </w:tblGrid>
            <w:tr w:rsidR="00724C96" w14:paraId="6C7D739F" w14:textId="77777777">
              <w:tc>
                <w:tcPr>
                  <w:tcW w:w="3999" w:type="dxa"/>
                </w:tcPr>
                <w:p w14:paraId="5FD00B79" w14:textId="77777777" w:rsidR="00724C96" w:rsidRDefault="00724C96">
                  <w:pPr>
                    <w:tabs>
                      <w:tab w:val="center" w:pos="2142"/>
                      <w:tab w:val="center" w:pos="6678"/>
                    </w:tabs>
                    <w:ind w:right="-108"/>
                    <w:jc w:val="center"/>
                    <w:rPr>
                      <w:b/>
                      <w:bCs/>
                      <w:highlight w:val="yellow"/>
                    </w:rPr>
                  </w:pPr>
                  <w:r>
                    <w:rPr>
                      <w:b/>
                      <w:bCs/>
                      <w:highlight w:val="yellow"/>
                    </w:rPr>
                    <w:t xml:space="preserve">{{GLOBAL__ngan_hang_tmcp_au_tu}}</w:t>
                  </w:r>
                </w:p>
                <w:p w14:paraId="4B54FBC5" w14:textId="77777777" w:rsidR="00724C96" w:rsidRDefault="00724C96">
                  <w:pPr>
                    <w:tabs>
                      <w:tab w:val="center" w:pos="2142"/>
                      <w:tab w:val="center" w:pos="6678"/>
                    </w:tabs>
                    <w:ind w:right="-108"/>
                    <w:jc w:val="center"/>
                    <w:rPr>
                      <w:b/>
                      <w:bCs/>
                      <w:highlight w:val="yellow"/>
                      <w:lang w:val="vi-VN"/>
                    </w:rPr>
                  </w:pPr>
                  <w:r>
                    <w:rPr>
                      <w:b/>
                      <w:bCs/>
                      <w:highlight w:val="yellow"/>
                    </w:rPr>
                    <w:t>{{GLOBAL__va_phat_trien_viet_nam}}</w:t>
                  </w:r>
                </w:p>
                <w:p w14:paraId="164B941A" w14:textId="77777777" w:rsidR="00724C96" w:rsidRDefault="00724C96">
                  <w:pPr>
                    <w:tabs>
                      <w:tab w:val="center" w:pos="2142"/>
                      <w:tab w:val="center" w:pos="6678"/>
                    </w:tabs>
                    <w:ind w:right="-108"/>
                    <w:jc w:val="center"/>
                    <w:rPr>
                      <w:b/>
                      <w:bCs/>
                      <w:lang w:val="vi-VN"/>
                    </w:rPr>
                  </w:pPr>
                  <w:r>
                    <w:rPr>
                      <w:b/>
                      <w:bCs/>
                      <w:highlight w:val="yellow"/>
                    </w:rPr>
                    <w:t xml:space="preserve">{{GLOBAL__chi_nhanh_lam_son}}</w:t>
                  </w:r>
                  <w:r>
                    <w:rPr>
                      <w:b/>
                      <w:bCs/>
                      <w:highlight w:val="yellow"/>
                      <w:u w:val="single"/>
                    </w:rPr>
                    <w:t xml:space="preserve"/>
                  </w:r>
                  <w:r>
                    <w:rPr>
                      <w:b/>
                      <w:bCs/>
                      <w:highlight w:val="yellow"/>
                      <w:u w:val="single"/>
                      <w:lang w:val="vi-VN"/>
                    </w:rPr>
                    <w:t/>
                  </w:r>
                </w:p>
              </w:tc>
            </w:tr>
          </w:tbl>
          <w:p w14:paraId="23C99439" w14:textId="77777777" w:rsidR="009E4ABE" w:rsidRPr="00EF2EC6" w:rsidRDefault="009E4ABE" w:rsidP="001A6E7E">
            <w:pPr>
              <w:tabs>
                <w:tab w:val="center" w:pos="2142"/>
                <w:tab w:val="center" w:pos="6678"/>
              </w:tabs>
              <w:ind w:left="-375" w:right="-108"/>
              <w:jc w:val="center"/>
              <w:rPr>
                <w:b/>
                <w:bCs/>
                <w:lang w:val="vi-VN"/>
              </w:rPr>
            </w:pPr>
          </w:p>
          <w:p w14:paraId="0748131F" w14:textId="77777777" w:rsidR="009E4ABE" w:rsidRPr="00773AF4" w:rsidRDefault="009E4ABE" w:rsidP="00FE708D">
            <w:pPr>
              <w:tabs>
                <w:tab w:val="center" w:pos="2142"/>
                <w:tab w:val="center" w:pos="6678"/>
              </w:tabs>
              <w:ind w:right="-108"/>
              <w:jc w:val="center"/>
              <w:rPr>
                <w:b/>
                <w:bCs/>
              </w:rPr>
            </w:pPr>
          </w:p>
          <w:p w14:paraId="73123984" w14:textId="77777777" w:rsidR="009E4ABE" w:rsidRPr="00773AF4" w:rsidRDefault="009E4ABE" w:rsidP="00E003F4">
            <w:pPr>
              <w:tabs>
                <w:tab w:val="center" w:pos="2142"/>
                <w:tab w:val="center" w:pos="6678"/>
              </w:tabs>
              <w:ind w:right="-108"/>
              <w:jc w:val="center"/>
            </w:pPr>
          </w:p>
        </w:tc>
        <w:tc>
          <w:tcPr>
            <w:tcW w:w="5369" w:type="dxa"/>
          </w:tcPr>
          <w:p w14:paraId="1D357212" w14:textId="77777777" w:rsidR="009E4ABE" w:rsidRPr="00773AF4" w:rsidRDefault="009E4ABE" w:rsidP="00FE708D">
            <w:pPr>
              <w:pStyle w:val="Khivnban"/>
              <w:spacing w:before="0"/>
              <w:rPr>
                <w:sz w:val="24"/>
                <w:szCs w:val="24"/>
              </w:rPr>
            </w:pPr>
          </w:p>
          <w:p w14:paraId="2665CC6C" w14:textId="77777777" w:rsidR="009E4ABE" w:rsidRPr="00773AF4" w:rsidRDefault="00534E51" w:rsidP="008C123E">
            <w:pPr>
              <w:pStyle w:val="Khivnban"/>
              <w:rPr>
                <w:sz w:val="24"/>
                <w:szCs w:val="24"/>
              </w:rPr>
            </w:pPr>
            <w:r w:rsidRPr="00773AF4">
              <w:rPr>
                <w:sz w:val="24"/>
                <w:szCs w:val="24"/>
              </w:rPr>
              <w:t xml:space="preserve"> </w:t>
            </w:r>
            <w:r w:rsidR="009E4ABE" w:rsidRPr="00773AF4">
              <w:rPr>
                <w:sz w:val="24"/>
                <w:szCs w:val="24"/>
              </w:rPr>
              <w:t>CỘNG HOÀ XÃ HỘI CHỦ NGHĨA VIỆT NAM</w:t>
            </w:r>
          </w:p>
          <w:p w14:paraId="2A600156" w14:textId="77777777" w:rsidR="009E4ABE" w:rsidRPr="00773AF4" w:rsidRDefault="009E4ABE" w:rsidP="008C123E">
            <w:pPr>
              <w:pStyle w:val="u9"/>
              <w:tabs>
                <w:tab w:val="center" w:pos="2142"/>
                <w:tab w:val="center" w:pos="6678"/>
              </w:tabs>
              <w:spacing w:before="4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773AF4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Độc lập - Tự do - Hạnh phúc</w:t>
            </w:r>
          </w:p>
          <w:p w14:paraId="401FF943" w14:textId="77777777" w:rsidR="009E4ABE" w:rsidRPr="00773AF4" w:rsidRDefault="009E4ABE" w:rsidP="00FE708D">
            <w:pPr>
              <w:pStyle w:val="u1"/>
              <w:jc w:val="right"/>
              <w:rPr>
                <w:i/>
                <w:sz w:val="24"/>
                <w:lang w:eastAsia="en-US"/>
              </w:rPr>
            </w:pPr>
            <w:r w:rsidRPr="00773AF4">
              <w:rPr>
                <w:i/>
                <w:sz w:val="24"/>
                <w:lang w:eastAsia="en-US"/>
              </w:rPr>
              <w:t xml:space="preserve">           </w:t>
            </w:r>
          </w:p>
          <w:p w14:paraId="25AA61F3" w14:textId="77777777" w:rsidR="009E4ABE" w:rsidRPr="008342C2" w:rsidRDefault="00AA2B64" w:rsidP="00233FAB">
            <w:pPr>
              <w:spacing w:before="60" w:after="60" w:line="360" w:lineRule="auto"/>
              <w:jc w:val="right"/>
              <w:rPr>
                <w:i/>
              </w:rPr>
            </w:pPr>
            <w:r w:rsidRPr="00842082">
              <w:rPr>
                <w:i/>
                <w:highlight w:val="yellow"/>
                <w:lang w:val="vi-VN"/>
              </w:rPr>
              <w:t xml:space="preserve">{{GLOBAL__thanh_hoa_ngay_thang_nam_202}}</w:t>
            </w:r>
            <w:r w:rsidRPr="00184320">
              <w:rPr>
                <w:i/>
                <w:highlight w:val="yellow"/>
                <w:lang w:val="vi-VN"/>
              </w:rPr>
              <w:t/>
            </w:r>
            <w:r w:rsidR="00FA32A5" w:rsidRPr="00184320">
              <w:rPr>
                <w:i/>
                <w:highlight w:val="yellow"/>
                <w:lang w:val="nl-NL"/>
              </w:rPr>
              <w:t/>
            </w:r>
            <w:r w:rsidR="00773AF4" w:rsidRPr="00184320">
              <w:rPr>
                <w:i/>
                <w:highlight w:val="yellow"/>
                <w:lang w:val="nl-NL"/>
              </w:rPr>
              <w:t/>
            </w:r>
            <w:r w:rsidR="00DE5E83" w:rsidRPr="00184320">
              <w:rPr>
                <w:i/>
                <w:highlight w:val="yellow"/>
                <w:lang w:val="vi-VN"/>
              </w:rPr>
              <w:t xml:space="preserve"/>
            </w:r>
            <w:r w:rsidR="006024F1" w:rsidRPr="00184320">
              <w:rPr>
                <w:i/>
                <w:highlight w:val="yellow"/>
              </w:rPr>
              <w:t xml:space="preserve"/>
            </w:r>
            <w:r w:rsidR="009216AF" w:rsidRPr="00184320">
              <w:rPr>
                <w:i/>
                <w:highlight w:val="yellow"/>
                <w:lang w:val="nl-NL"/>
              </w:rPr>
              <w:t xml:space="preserve"/>
            </w:r>
            <w:r w:rsidR="009C51BA" w:rsidRPr="00184320">
              <w:rPr>
                <w:i/>
                <w:highlight w:val="yellow"/>
                <w:lang w:val="nl-NL"/>
              </w:rPr>
              <w:t xml:space="preserve"/>
            </w:r>
            <w:r w:rsidR="006024F1" w:rsidRPr="00184320">
              <w:rPr>
                <w:i/>
                <w:highlight w:val="yellow"/>
              </w:rPr>
              <w:t xml:space="preserve"/>
            </w:r>
            <w:r w:rsidR="00773AF4" w:rsidRPr="00184320">
              <w:rPr>
                <w:i/>
                <w:highlight w:val="yellow"/>
                <w:lang w:val="nl-NL"/>
              </w:rPr>
              <w:t xml:space="preserve"/>
            </w:r>
            <w:r w:rsidR="003D47DB" w:rsidRPr="00184320">
              <w:rPr>
                <w:i/>
                <w:highlight w:val="yellow"/>
                <w:lang w:val="nl-NL"/>
              </w:rPr>
              <w:t xml:space="preserve"/>
            </w:r>
            <w:r w:rsidR="00C24F77" w:rsidRPr="00184320">
              <w:rPr>
                <w:i/>
                <w:highlight w:val="yellow"/>
                <w:lang w:val="vi-VN"/>
              </w:rPr>
              <w:t/>
            </w:r>
            <w:r w:rsidR="006024F1">
              <w:rPr>
                <w:i/>
              </w:rPr>
              <w:t xml:space="preserve"> </w:t>
            </w:r>
          </w:p>
        </w:tc>
      </w:tr>
    </w:tbl>
    <w:p w14:paraId="01EBED34" w14:textId="77777777" w:rsidR="00256E36" w:rsidRPr="00773AF4" w:rsidRDefault="00256E36" w:rsidP="00AA2108">
      <w:pPr>
        <w:spacing w:line="312" w:lineRule="auto"/>
        <w:jc w:val="both"/>
        <w:rPr>
          <w:bCs/>
          <w:sz w:val="10"/>
          <w:szCs w:val="26"/>
          <w:lang w:val="nl-NL"/>
        </w:rPr>
      </w:pPr>
    </w:p>
    <w:p w14:paraId="52F79139" w14:textId="77777777" w:rsidR="00455A46" w:rsidRPr="00773AF4" w:rsidRDefault="00256E36" w:rsidP="00455F2D">
      <w:pPr>
        <w:pStyle w:val="u1"/>
        <w:rPr>
          <w:szCs w:val="28"/>
        </w:rPr>
      </w:pPr>
      <w:r w:rsidRPr="00773AF4">
        <w:rPr>
          <w:szCs w:val="28"/>
        </w:rPr>
        <w:t>BIÊN BẢN</w:t>
      </w:r>
      <w:r w:rsidR="001D49C1" w:rsidRPr="00773AF4">
        <w:rPr>
          <w:szCs w:val="28"/>
        </w:rPr>
        <w:t xml:space="preserve"> NGHIỆM THU </w:t>
      </w:r>
      <w:r w:rsidR="00455A46" w:rsidRPr="00773AF4">
        <w:rPr>
          <w:szCs w:val="28"/>
        </w:rPr>
        <w:t>BÀN GIAO</w:t>
      </w:r>
    </w:p>
    <w:p w14:paraId="7E8B0D6D" w14:textId="77777777" w:rsidR="001D49C1" w:rsidRPr="00773AF4" w:rsidRDefault="00455A46" w:rsidP="00455F2D">
      <w:pPr>
        <w:pStyle w:val="u1"/>
        <w:rPr>
          <w:szCs w:val="28"/>
        </w:rPr>
      </w:pPr>
      <w:r w:rsidRPr="00773AF4">
        <w:rPr>
          <w:szCs w:val="28"/>
        </w:rPr>
        <w:t>CÔNG TRÌNH ĐƯA VÀO SỬ DỤNG</w:t>
      </w:r>
    </w:p>
    <w:p w14:paraId="378EF7A6" w14:textId="77777777" w:rsidR="00E003F4" w:rsidRPr="00773AF4" w:rsidRDefault="00E003F4" w:rsidP="00E003F4">
      <w:pPr>
        <w:rPr>
          <w:lang w:val="nl-NL" w:eastAsia="x-none"/>
        </w:rPr>
      </w:pPr>
    </w:p>
    <w:tbl>
      <w:tblPr>
        <w:tblW w:w="9783" w:type="dxa"/>
        <w:tblInd w:w="250" w:type="dxa"/>
        <w:tblLook w:val="01E0" w:firstRow="1" w:lastRow="1" w:firstColumn="1" w:lastColumn="1" w:noHBand="0" w:noVBand="0"/>
      </w:tblPr>
      <w:tblGrid>
        <w:gridCol w:w="2411"/>
        <w:gridCol w:w="303"/>
        <w:gridCol w:w="7069"/>
      </w:tblGrid>
      <w:tr w:rsidR="0064522C" w:rsidRPr="00F65C16" w14:paraId="09A8A172" w14:textId="77777777" w:rsidTr="00564A68">
        <w:trPr>
          <w:trHeight w:val="380"/>
        </w:trPr>
        <w:tc>
          <w:tcPr>
            <w:tcW w:w="2411" w:type="dxa"/>
          </w:tcPr>
          <w:p w14:paraId="02BF6843" w14:textId="77777777" w:rsidR="0064522C" w:rsidRPr="00F65C16" w:rsidRDefault="009D43C1" w:rsidP="00253FF9">
            <w:pPr>
              <w:spacing w:before="120" w:after="120"/>
              <w:rPr>
                <w:b/>
                <w:lang w:val="vi-VN"/>
              </w:rPr>
            </w:pPr>
            <w:r w:rsidRPr="00F65C16">
              <w:rPr>
                <w:b/>
              </w:rPr>
              <w:t>GÓI THẦU</w:t>
            </w:r>
            <w:r w:rsidR="00D42403" w:rsidRPr="00F65C16">
              <w:rPr>
                <w:b/>
                <w:lang w:val="vi-VN"/>
              </w:rPr>
              <w:t xml:space="preserve"> </w:t>
            </w:r>
            <w:r w:rsidR="00D42403" w:rsidRPr="003444A7">
              <w:rPr>
                <w:b/>
                <w:highlight w:val="yellow"/>
                <w:lang w:val="vi-VN"/>
              </w:rPr>
              <w:t xml:space="preserve">{{GLOBAL__so_3}}</w:t>
            </w:r>
            <w:r w:rsidR="00564A68" w:rsidRPr="003444A7">
              <w:rPr>
                <w:b/>
                <w:highlight w:val="yellow"/>
                <w:lang w:val="vi-VN"/>
              </w:rPr>
              <w:t/>
            </w:r>
          </w:p>
        </w:tc>
        <w:tc>
          <w:tcPr>
            <w:tcW w:w="303" w:type="dxa"/>
          </w:tcPr>
          <w:p w14:paraId="040F745C" w14:textId="77777777" w:rsidR="0064522C" w:rsidRPr="00F65C16" w:rsidRDefault="0064522C" w:rsidP="00253FF9">
            <w:pPr>
              <w:spacing w:before="120" w:after="120"/>
              <w:jc w:val="center"/>
              <w:rPr>
                <w:b/>
              </w:rPr>
            </w:pPr>
            <w:r w:rsidRPr="00F65C16">
              <w:rPr>
                <w:b/>
              </w:rPr>
              <w:t>:</w:t>
            </w:r>
          </w:p>
        </w:tc>
        <w:tc>
          <w:tcPr>
            <w:tcW w:w="7069" w:type="dxa"/>
          </w:tcPr>
          <w:p w14:paraId="5FEFB2BB" w14:textId="77777777" w:rsidR="0064522C" w:rsidRPr="00F65C16" w:rsidRDefault="00DC4E5D" w:rsidP="00253FF9">
            <w:pPr>
              <w:spacing w:before="120" w:after="120"/>
              <w:jc w:val="both"/>
              <w:rPr>
                <w:b/>
                <w:lang w:val="vi-VN"/>
              </w:rPr>
            </w:pPr>
            <w:r w:rsidRPr="00842082">
              <w:rPr>
                <w:b/>
                <w:bCs/>
                <w:highlight w:val="yellow"/>
                <w:lang w:val="vi-VN"/>
              </w:rPr>
              <w:t>{{GLOBAL__thi_cong_cai_tao_xay_dung_va_trang_bi_co_so_vat_chat_pgd_hac_tha}}</w:t>
            </w:r>
            <w:r w:rsidRPr="00842082">
              <w:rPr>
                <w:b/>
                <w:bCs/>
                <w:highlight w:val="yellow"/>
              </w:rPr>
              <w:t xml:space="preserve"/>
            </w:r>
          </w:p>
        </w:tc>
      </w:tr>
      <w:tr w:rsidR="0064522C" w:rsidRPr="00F65C16" w14:paraId="5A9492F3" w14:textId="77777777" w:rsidTr="00564A68">
        <w:trPr>
          <w:trHeight w:val="380"/>
        </w:trPr>
        <w:tc>
          <w:tcPr>
            <w:tcW w:w="2411" w:type="dxa"/>
          </w:tcPr>
          <w:p w14:paraId="25463DB9" w14:textId="77777777" w:rsidR="0064522C" w:rsidRPr="00F65C16" w:rsidRDefault="0064522C" w:rsidP="00253FF9">
            <w:pPr>
              <w:spacing w:before="120" w:after="120"/>
              <w:rPr>
                <w:b/>
              </w:rPr>
            </w:pPr>
            <w:r w:rsidRPr="00F65C16">
              <w:rPr>
                <w:b/>
              </w:rPr>
              <w:t>DỰ ÁN</w:t>
            </w:r>
          </w:p>
        </w:tc>
        <w:tc>
          <w:tcPr>
            <w:tcW w:w="303" w:type="dxa"/>
          </w:tcPr>
          <w:p w14:paraId="12BABB99" w14:textId="77777777" w:rsidR="0064522C" w:rsidRPr="00F65C16" w:rsidRDefault="0064522C" w:rsidP="00253FF9">
            <w:pPr>
              <w:spacing w:before="120" w:after="120"/>
              <w:jc w:val="center"/>
              <w:rPr>
                <w:b/>
              </w:rPr>
            </w:pPr>
            <w:r w:rsidRPr="00F65C16">
              <w:rPr>
                <w:b/>
              </w:rPr>
              <w:t>:</w:t>
            </w:r>
          </w:p>
        </w:tc>
        <w:tc>
          <w:tcPr>
            <w:tcW w:w="7069" w:type="dxa"/>
          </w:tcPr>
          <w:p w14:paraId="20BBAACF" w14:textId="77777777" w:rsidR="0064522C" w:rsidRPr="00F65C16" w:rsidRDefault="00B6049C" w:rsidP="00253FF9">
            <w:pPr>
              <w:spacing w:before="120" w:after="120"/>
              <w:jc w:val="both"/>
              <w:rPr>
                <w:b/>
                <w:lang w:val="vi-VN"/>
              </w:rPr>
            </w:pPr>
            <w:r w:rsidRPr="00842082">
              <w:rPr>
                <w:b/>
                <w:highlight w:val="yellow"/>
                <w:lang w:val="vi-VN"/>
              </w:rPr>
              <w:t>{{GLOBAL__cai_tao_va_trang_bi_co_so_vat_chat_tru_so_pgd_hac_thanh_chi_nhan}}</w:t>
            </w:r>
          </w:p>
        </w:tc>
      </w:tr>
      <w:tr w:rsidR="0064522C" w:rsidRPr="00F65C16" w14:paraId="1898A47E" w14:textId="77777777" w:rsidTr="00564A68">
        <w:trPr>
          <w:trHeight w:val="613"/>
        </w:trPr>
        <w:tc>
          <w:tcPr>
            <w:tcW w:w="2411" w:type="dxa"/>
          </w:tcPr>
          <w:p w14:paraId="10D6669F" w14:textId="77777777" w:rsidR="0064522C" w:rsidRPr="00F65C16" w:rsidRDefault="0064522C" w:rsidP="00253FF9">
            <w:pPr>
              <w:spacing w:before="120" w:after="120"/>
              <w:ind w:right="-275"/>
              <w:rPr>
                <w:b/>
              </w:rPr>
            </w:pPr>
            <w:r w:rsidRPr="00F65C16">
              <w:rPr>
                <w:b/>
              </w:rPr>
              <w:t>ĐỊA ĐIỂM</w:t>
            </w:r>
          </w:p>
        </w:tc>
        <w:tc>
          <w:tcPr>
            <w:tcW w:w="303" w:type="dxa"/>
          </w:tcPr>
          <w:p w14:paraId="0C2B9C49" w14:textId="77777777" w:rsidR="0064522C" w:rsidRPr="00F65C16" w:rsidRDefault="0064522C" w:rsidP="00253FF9">
            <w:pPr>
              <w:spacing w:before="120" w:after="120"/>
              <w:jc w:val="center"/>
              <w:rPr>
                <w:b/>
              </w:rPr>
            </w:pPr>
            <w:r w:rsidRPr="00F65C16">
              <w:rPr>
                <w:b/>
              </w:rPr>
              <w:t>:</w:t>
            </w:r>
          </w:p>
        </w:tc>
        <w:tc>
          <w:tcPr>
            <w:tcW w:w="7069" w:type="dxa"/>
          </w:tcPr>
          <w:p w14:paraId="00174AAE" w14:textId="77777777" w:rsidR="0064522C" w:rsidRPr="00842082" w:rsidRDefault="00741AFF" w:rsidP="00253FF9">
            <w:pPr>
              <w:spacing w:before="120" w:after="120"/>
              <w:rPr>
                <w:b/>
                <w:highlight w:val="yellow"/>
                <w:lang w:val="vi-VN"/>
              </w:rPr>
            </w:pPr>
            <w:r w:rsidRPr="00842082">
              <w:rPr>
                <w:b/>
                <w:highlight w:val="yellow"/>
              </w:rPr>
              <w:t>{{GLOBAL__lo_nq_7_10_du_an_so_1_khu_o_thi_trung_tam_phuong_hac_thanh_tinh}}</w:t>
            </w:r>
          </w:p>
        </w:tc>
      </w:tr>
    </w:tbl>
    <w:p w14:paraId="32EB40DB" w14:textId="77777777" w:rsidR="009C43E9" w:rsidRPr="00773AF4" w:rsidRDefault="009C43E9" w:rsidP="009C43E9">
      <w:pPr>
        <w:rPr>
          <w:lang w:val="nl-NL" w:eastAsia="x-none"/>
        </w:rPr>
      </w:pPr>
    </w:p>
    <w:p w14:paraId="0623D2D8" w14:textId="77777777" w:rsidR="00773AF4" w:rsidRPr="00CC40CF" w:rsidRDefault="007879B5" w:rsidP="00AA581F">
      <w:pPr>
        <w:pStyle w:val="oancuaDanhsach"/>
        <w:numPr>
          <w:ilvl w:val="0"/>
          <w:numId w:val="8"/>
        </w:numPr>
        <w:spacing w:before="60" w:after="6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C40CF">
        <w:rPr>
          <w:rFonts w:ascii="Times New Roman" w:hAnsi="Times New Roman"/>
          <w:b/>
          <w:bCs/>
          <w:sz w:val="28"/>
          <w:szCs w:val="28"/>
        </w:rPr>
        <w:t xml:space="preserve">Thành phần tham gia nghiệm thu: </w:t>
      </w:r>
    </w:p>
    <w:p w14:paraId="275C5C19" w14:textId="77777777" w:rsidR="00DD20A3" w:rsidRPr="00842082" w:rsidRDefault="00773AF4" w:rsidP="00CC40CF">
      <w:pPr>
        <w:numPr>
          <w:ilvl w:val="0"/>
          <w:numId w:val="26"/>
        </w:numPr>
        <w:spacing w:before="120" w:after="120" w:line="276" w:lineRule="auto"/>
        <w:jc w:val="both"/>
        <w:rPr>
          <w:b/>
          <w:sz w:val="28"/>
          <w:szCs w:val="28"/>
          <w:highlight w:val="yellow"/>
          <w:lang w:val="vi-VN"/>
        </w:rPr>
      </w:pPr>
      <w:r w:rsidRPr="00CC40CF">
        <w:rPr>
          <w:b/>
          <w:sz w:val="28"/>
          <w:szCs w:val="28"/>
          <w:lang w:val="vi-VN"/>
        </w:rPr>
        <w:t xml:space="preserve">Đại diện Chủ đầu tư: </w:t>
      </w:r>
      <w:r w:rsidR="00CB4CED" w:rsidRPr="00842082">
        <w:rPr>
          <w:b/>
          <w:sz w:val="28"/>
          <w:szCs w:val="28"/>
          <w:highlight w:val="yellow"/>
          <w:lang w:val="nl-NL"/>
        </w:rPr>
        <w:t xml:space="preserve">{{GLOBAL__ngan_hang_tmcp_au_tu_va_phat_trien_viet_nam}}</w:t>
      </w:r>
    </w:p>
    <w:p w14:paraId="1D45E454" w14:textId="77777777" w:rsidR="00CB4CED" w:rsidRPr="00CC40CF" w:rsidRDefault="00644D90" w:rsidP="00CC40CF">
      <w:pPr>
        <w:spacing w:before="120" w:after="120" w:line="276" w:lineRule="auto"/>
        <w:ind w:left="420"/>
        <w:jc w:val="both"/>
        <w:rPr>
          <w:b/>
          <w:sz w:val="28"/>
          <w:szCs w:val="28"/>
        </w:rPr>
      </w:pPr>
      <w:r w:rsidRPr="00842082">
        <w:rPr>
          <w:b/>
          <w:sz w:val="28"/>
          <w:szCs w:val="28"/>
          <w:highlight w:val="yellow"/>
          <w:lang w:val="nl-NL"/>
        </w:rPr>
        <w:t xml:space="preserve">{{GLOBAL__chi_nhanh_lam_son}}</w:t>
      </w:r>
      <w:r w:rsidR="00157222" w:rsidRPr="00842082">
        <w:rPr>
          <w:b/>
          <w:sz w:val="28"/>
          <w:szCs w:val="28"/>
          <w:highlight w:val="yellow"/>
          <w:lang w:val="vi-VN"/>
        </w:rPr>
        <w:t/>
      </w:r>
    </w:p>
    <w:tbl>
      <w:tblPr>
        <w:tblW w:w="9072" w:type="dxa"/>
        <w:tblInd w:w="534" w:type="dxa"/>
        <w:tblLook w:val="04A0" w:firstRow="1" w:lastRow="0" w:firstColumn="1" w:lastColumn="0" w:noHBand="0" w:noVBand="1"/>
      </w:tblPr>
      <w:tblGrid>
        <w:gridCol w:w="3685"/>
        <w:gridCol w:w="1276"/>
        <w:gridCol w:w="4111"/>
      </w:tblGrid>
      <w:tr w:rsidR="00CC40CF" w:rsidRPr="00CC40CF" w14:paraId="22AB51DC" w14:textId="77777777" w:rsidTr="003444A7">
        <w:trPr>
          <w:trHeight w:val="390"/>
        </w:trPr>
        <w:tc>
          <w:tcPr>
            <w:tcW w:w="3685" w:type="dxa"/>
          </w:tcPr>
          <w:p w14:paraId="1D553BAA" w14:textId="77777777" w:rsidR="00CC40CF" w:rsidRPr="00842082" w:rsidRDefault="00CC40CF">
            <w:pPr>
              <w:pStyle w:val="Thnvnban3"/>
              <w:ind w:left="-114"/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69DEB7BB" w14:textId="77777777" w:rsidR="00CC40CF" w:rsidRPr="00CC40CF" w:rsidRDefault="00CC40CF">
            <w:pPr>
              <w:pStyle w:val="Thnvnban3"/>
              <w:rPr>
                <w:rFonts w:ascii="Times New Roman" w:hAnsi="Times New Roman"/>
                <w:bCs/>
                <w:szCs w:val="28"/>
                <w:lang w:val="vi-VN"/>
              </w:rPr>
            </w:pPr>
            <w:r w:rsidRPr="00CC40CF">
              <w:rPr>
                <w:rFonts w:ascii="Times New Roman" w:hAnsi="Times New Roman"/>
                <w:bCs/>
                <w:szCs w:val="28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03B6C02" w14:textId="77777777" w:rsidR="00CC40CF" w:rsidRPr="00842082" w:rsidRDefault="00CC40CF">
            <w:pPr>
              <w:pStyle w:val="Thnvnban3"/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>{{GLOBAL__pho_giam_oc_truong_ban_qlct}}</w:t>
            </w:r>
          </w:p>
        </w:tc>
      </w:tr>
      <w:tr w:rsidR="00CC40CF" w:rsidRPr="00CC40CF" w14:paraId="4F6C82CA" w14:textId="77777777" w:rsidTr="003444A7">
        <w:trPr>
          <w:trHeight w:val="390"/>
        </w:trPr>
        <w:tc>
          <w:tcPr>
            <w:tcW w:w="3685" w:type="dxa"/>
          </w:tcPr>
          <w:p w14:paraId="21702331" w14:textId="77777777" w:rsidR="00CC40CF" w:rsidRPr="00842082" w:rsidRDefault="00CC40CF">
            <w:pPr>
              <w:pStyle w:val="Thnvnban3"/>
              <w:ind w:left="-114"/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6602C01A" w14:textId="77777777" w:rsidR="00CC40CF" w:rsidRPr="00CC40CF" w:rsidRDefault="00CC40CF">
            <w:pPr>
              <w:pStyle w:val="Thnvnban3"/>
              <w:rPr>
                <w:rFonts w:ascii="Times New Roman" w:hAnsi="Times New Roman"/>
                <w:bCs/>
                <w:szCs w:val="28"/>
                <w:lang w:val="vi-VN"/>
              </w:rPr>
            </w:pPr>
            <w:r w:rsidRPr="00CC40CF">
              <w:rPr>
                <w:rFonts w:ascii="Times New Roman" w:hAnsi="Times New Roman"/>
                <w:bCs/>
                <w:szCs w:val="28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12909338" w14:textId="77777777" w:rsidR="00CC40CF" w:rsidRPr="00CC6B13" w:rsidRDefault="00CC6B13">
            <w:pPr>
              <w:pStyle w:val="Thnvnban3"/>
              <w:rPr>
                <w:rFonts w:ascii="Times New Roman" w:hAnsi="Times New Roman"/>
                <w:szCs w:val="28"/>
                <w:highlight w:val="yellow"/>
              </w:rPr>
            </w:pPr>
            <w:r w:rsidRPr="00CC6B13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</w:tr>
      <w:tr w:rsidR="00CC40CF" w:rsidRPr="00CC40CF" w14:paraId="717AECB2" w14:textId="77777777" w:rsidTr="003444A7">
        <w:trPr>
          <w:trHeight w:val="390"/>
        </w:trPr>
        <w:tc>
          <w:tcPr>
            <w:tcW w:w="3685" w:type="dxa"/>
          </w:tcPr>
          <w:p w14:paraId="10E2691C" w14:textId="77777777" w:rsidR="00CC40CF" w:rsidRPr="00842082" w:rsidRDefault="00CC40CF">
            <w:pPr>
              <w:pStyle w:val="Thnvnban3"/>
              <w:ind w:left="-114"/>
              <w:rPr>
                <w:rFonts w:ascii="Times New Roman" w:hAnsi="Times New Roman"/>
                <w:bCs/>
                <w:szCs w:val="28"/>
                <w:highlight w:val="yellow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>{{GLOBAL__ba_lu_thi_huong}}</w:t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 xml:space="preserve"/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58E715F6" w14:textId="77777777" w:rsidR="00CC40CF" w:rsidRPr="00CC40CF" w:rsidRDefault="00CC40CF">
            <w:pPr>
              <w:pStyle w:val="Thnvnban3"/>
              <w:rPr>
                <w:rFonts w:ascii="Times New Roman" w:hAnsi="Times New Roman"/>
                <w:bCs/>
                <w:szCs w:val="28"/>
                <w:lang w:val="vi-VN"/>
              </w:rPr>
            </w:pPr>
            <w:r w:rsidRPr="00CC40CF">
              <w:rPr>
                <w:rFonts w:ascii="Times New Roman" w:hAnsi="Times New Roman"/>
                <w:bCs/>
                <w:szCs w:val="28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34426073" w14:textId="77777777" w:rsidR="00CC40CF" w:rsidRPr="00842082" w:rsidRDefault="00CC40CF">
            <w:pPr>
              <w:pStyle w:val="Thnvnban3"/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>{{GLOBAL__tp_gdkh_thanh_vien}}</w:t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/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 xml:space="preserve"/>
            </w:r>
          </w:p>
        </w:tc>
      </w:tr>
      <w:tr w:rsidR="00CC40CF" w:rsidRPr="00CC40CF" w14:paraId="6ACBB3AB" w14:textId="77777777" w:rsidTr="003444A7">
        <w:trPr>
          <w:trHeight w:val="390"/>
        </w:trPr>
        <w:tc>
          <w:tcPr>
            <w:tcW w:w="3685" w:type="dxa"/>
          </w:tcPr>
          <w:p w14:paraId="13D76F77" w14:textId="77777777" w:rsidR="00CC40CF" w:rsidRPr="00842082" w:rsidRDefault="00CC40CF">
            <w:pPr>
              <w:pStyle w:val="Thnvnban3"/>
              <w:ind w:left="-114"/>
              <w:rPr>
                <w:rFonts w:ascii="Times New Roman" w:hAnsi="Times New Roman"/>
                <w:bCs/>
                <w:szCs w:val="28"/>
                <w:highlight w:val="yellow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>{{GLOBAL__ba_nguyen_thi_hien}}</w:t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 xml:space="preserve"/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4ADBD304" w14:textId="77777777" w:rsidR="00CC40CF" w:rsidRPr="00CC40CF" w:rsidRDefault="00CC40CF">
            <w:pPr>
              <w:pStyle w:val="Thnvnban3"/>
              <w:rPr>
                <w:rFonts w:ascii="Times New Roman" w:hAnsi="Times New Roman"/>
                <w:bCs/>
                <w:szCs w:val="28"/>
                <w:lang w:val="vi-VN"/>
              </w:rPr>
            </w:pPr>
            <w:r w:rsidRPr="00CC40CF">
              <w:rPr>
                <w:rFonts w:ascii="Times New Roman" w:hAnsi="Times New Roman"/>
                <w:bCs/>
                <w:szCs w:val="28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6E3B0F6D" w14:textId="77777777" w:rsidR="00CC40CF" w:rsidRPr="00842082" w:rsidRDefault="00CC40CF">
            <w:pPr>
              <w:pStyle w:val="Thnvnban3"/>
              <w:rPr>
                <w:rFonts w:ascii="Times New Roman" w:hAnsi="Times New Roman"/>
                <w:bCs/>
                <w:szCs w:val="28"/>
                <w:highlight w:val="yellow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>{{GLOBAL__cv_pqlnb_thanh_vien}}</w:t>
            </w:r>
          </w:p>
        </w:tc>
      </w:tr>
      <w:tr w:rsidR="00CC40CF" w:rsidRPr="00CC40CF" w14:paraId="2B033519" w14:textId="77777777" w:rsidTr="003444A7">
        <w:trPr>
          <w:trHeight w:val="390"/>
        </w:trPr>
        <w:tc>
          <w:tcPr>
            <w:tcW w:w="3685" w:type="dxa"/>
          </w:tcPr>
          <w:p w14:paraId="23B896B1" w14:textId="77777777" w:rsidR="00CC40CF" w:rsidRPr="00842082" w:rsidRDefault="00CC40CF">
            <w:pPr>
              <w:pStyle w:val="Thnvnban3"/>
              <w:ind w:left="-114"/>
              <w:rPr>
                <w:rFonts w:ascii="Times New Roman" w:hAnsi="Times New Roman"/>
                <w:bCs/>
                <w:szCs w:val="28"/>
                <w:highlight w:val="yellow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>{{GLOBAL__ong_phung_tuan_gia}}</w:t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 xml:space="preserve"/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7B79C99B" w14:textId="77777777" w:rsidR="00CC40CF" w:rsidRPr="00CC40CF" w:rsidRDefault="00CC40CF">
            <w:pPr>
              <w:pStyle w:val="Thnvnban3"/>
              <w:rPr>
                <w:rFonts w:ascii="Times New Roman" w:hAnsi="Times New Roman"/>
                <w:bCs/>
                <w:szCs w:val="28"/>
                <w:lang w:val="vi-VN"/>
              </w:rPr>
            </w:pPr>
            <w:r w:rsidRPr="00CC40CF">
              <w:rPr>
                <w:rFonts w:ascii="Times New Roman" w:hAnsi="Times New Roman"/>
                <w:bCs/>
                <w:szCs w:val="28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0A384030" w14:textId="77777777" w:rsidR="00CC40CF" w:rsidRPr="00842082" w:rsidRDefault="00CC40CF">
            <w:pPr>
              <w:pStyle w:val="Thnvnban3"/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 xml:space="preserve">{{GLOBAL__cv_pqlnb_thanh_vien}}</w:t>
            </w:r>
          </w:p>
        </w:tc>
      </w:tr>
      <w:tr w:rsidR="00CC40CF" w:rsidRPr="00CC40CF" w14:paraId="1BB54F71" w14:textId="77777777" w:rsidTr="003444A7">
        <w:trPr>
          <w:trHeight w:val="250"/>
        </w:trPr>
        <w:tc>
          <w:tcPr>
            <w:tcW w:w="3685" w:type="dxa"/>
          </w:tcPr>
          <w:p w14:paraId="3518DABF" w14:textId="77777777" w:rsidR="00CC40CF" w:rsidRPr="00842082" w:rsidRDefault="00CC40CF">
            <w:pPr>
              <w:pStyle w:val="Thnvnban3"/>
              <w:ind w:left="-114"/>
              <w:rPr>
                <w:rFonts w:ascii="Times New Roman" w:hAnsi="Times New Roman"/>
                <w:bCs/>
                <w:szCs w:val="28"/>
                <w:highlight w:val="yellow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 xml:space="preserve">{{GLOBAL__ba_le_trinh_chau_thanh}}</w:t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158CA2FD" w14:textId="77777777" w:rsidR="00CC40CF" w:rsidRPr="00CC40CF" w:rsidRDefault="00CC40CF">
            <w:pPr>
              <w:pStyle w:val="Thnvnban3"/>
              <w:rPr>
                <w:rFonts w:ascii="Times New Roman" w:hAnsi="Times New Roman"/>
                <w:bCs/>
                <w:szCs w:val="28"/>
                <w:lang w:val="vi-VN"/>
              </w:rPr>
            </w:pPr>
            <w:r w:rsidRPr="00CC40CF">
              <w:rPr>
                <w:rFonts w:ascii="Times New Roman" w:hAnsi="Times New Roman"/>
                <w:bCs/>
                <w:szCs w:val="28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4F556FF8" w14:textId="77777777" w:rsidR="00CC40CF" w:rsidRPr="00842082" w:rsidRDefault="00CC40CF">
            <w:pPr>
              <w:pStyle w:val="Thnvnban3"/>
              <w:rPr>
                <w:rFonts w:ascii="Times New Roman" w:hAnsi="Times New Roman"/>
                <w:bCs/>
                <w:szCs w:val="28"/>
                <w:highlight w:val="yellow"/>
              </w:rPr>
            </w:pP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>{{GLOBAL__cv_pqlnb_thanh_vien_kiem_ke_toan_ban_qlct}}</w:t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</w:rPr>
              <w:t xml:space="preserve"/>
            </w:r>
            <w:r w:rsidRPr="00842082">
              <w:rPr>
                <w:rFonts w:ascii="Times New Roman" w:hAnsi="Times New Roman"/>
                <w:bCs/>
                <w:szCs w:val="28"/>
                <w:highlight w:val="yellow"/>
                <w:lang w:val="vi-VN"/>
              </w:rPr>
              <w:t/>
            </w:r>
          </w:p>
        </w:tc>
      </w:tr>
    </w:tbl>
    <w:p w14:paraId="15B56D6E" w14:textId="77777777" w:rsidR="0064522C" w:rsidRPr="00F41D8D" w:rsidRDefault="0064522C" w:rsidP="00F41D8D">
      <w:pPr>
        <w:pStyle w:val="Thnvnban3"/>
        <w:tabs>
          <w:tab w:val="left" w:pos="3969"/>
        </w:tabs>
        <w:spacing w:after="120" w:line="312" w:lineRule="auto"/>
        <w:ind w:left="357" w:hanging="357"/>
        <w:contextualSpacing/>
        <w:rPr>
          <w:rFonts w:ascii="Times New Roman" w:hAnsi="Times New Roman"/>
          <w:b/>
          <w:bCs/>
          <w:snapToGrid w:val="0"/>
          <w:sz w:val="26"/>
          <w:szCs w:val="26"/>
        </w:rPr>
      </w:pPr>
      <w:r w:rsidRPr="00CC40CF">
        <w:rPr>
          <w:b/>
          <w:szCs w:val="28"/>
        </w:rPr>
        <w:t>b</w:t>
      </w:r>
      <w:r w:rsidRPr="00CC40CF">
        <w:rPr>
          <w:b/>
          <w:szCs w:val="28"/>
          <w:lang w:val="vi-VN"/>
        </w:rPr>
        <w:t xml:space="preserve">. </w:t>
      </w:r>
      <w:r w:rsidRPr="00F41D8D">
        <w:rPr>
          <w:b/>
          <w:szCs w:val="28"/>
          <w:lang w:val="vi-VN"/>
        </w:rPr>
        <w:t xml:space="preserve">Đại diện </w:t>
      </w:r>
      <w:r w:rsidRPr="00F41D8D">
        <w:rPr>
          <w:b/>
          <w:szCs w:val="28"/>
        </w:rPr>
        <w:t>đơn vị Thiết kế</w:t>
      </w:r>
      <w:r w:rsidRPr="00F41D8D">
        <w:rPr>
          <w:b/>
          <w:szCs w:val="28"/>
          <w:lang w:val="vi-VN"/>
        </w:rPr>
        <w:t xml:space="preserve">: </w:t>
      </w:r>
      <w:r w:rsidR="00F41D8D" w:rsidRPr="00F41D8D">
        <w:rPr>
          <w:rFonts w:ascii="Times New Roman" w:hAnsi="Times New Roman"/>
          <w:b/>
          <w:bCs/>
          <w:snapToGrid w:val="0"/>
          <w:sz w:val="26"/>
          <w:szCs w:val="26"/>
          <w:lang w:val="vi-VN"/>
        </w:rPr>
        <w:t xml:space="preserve">Công ty </w:t>
      </w:r>
      <w:r w:rsidR="00F41D8D" w:rsidRPr="00F41D8D">
        <w:rPr>
          <w:rFonts w:ascii="Times New Roman" w:hAnsi="Times New Roman"/>
          <w:b/>
          <w:bCs/>
          <w:snapToGrid w:val="0"/>
          <w:sz w:val="26"/>
          <w:szCs w:val="26"/>
        </w:rPr>
        <w:t>Cổ phần Công nghệ Nội thất Đào Tiên</w:t>
      </w:r>
    </w:p>
    <w:tbl>
      <w:tblPr>
        <w:tblW w:w="87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543"/>
        <w:gridCol w:w="5212"/>
      </w:tblGrid>
      <w:tr w:rsidR="00A24E88" w:rsidRPr="00F41D8D" w14:paraId="5BE64FEB" w14:textId="77777777">
        <w:tc>
          <w:tcPr>
            <w:tcW w:w="3543" w:type="dxa"/>
          </w:tcPr>
          <w:p w14:paraId="6C33E475" w14:textId="77777777" w:rsidR="00A24E88" w:rsidRPr="00F41D8D" w:rsidRDefault="00A37CEE" w:rsidP="00AA581F">
            <w:pPr>
              <w:pStyle w:val="Daudong-"/>
              <w:tabs>
                <w:tab w:val="clear" w:pos="426"/>
              </w:tabs>
              <w:ind w:hanging="109"/>
              <w:rPr>
                <w:snapToGrid w:val="0"/>
                <w:sz w:val="28"/>
                <w:szCs w:val="28"/>
                <w:lang w:val="vi-VN"/>
              </w:rPr>
            </w:pPr>
            <w:r w:rsidRPr="00F41D8D">
              <w:rPr>
                <w:snapToGrid w:val="0"/>
                <w:sz w:val="28"/>
                <w:szCs w:val="28"/>
              </w:rPr>
              <w:t>Bà: Phan Nguyễn Thuỳ Linh</w:t>
            </w:r>
          </w:p>
        </w:tc>
        <w:tc>
          <w:tcPr>
            <w:tcW w:w="5212" w:type="dxa"/>
          </w:tcPr>
          <w:p w14:paraId="1DD051FE" w14:textId="77777777" w:rsidR="00A24E88" w:rsidRPr="00F41D8D" w:rsidRDefault="00A24E88" w:rsidP="00AA581F">
            <w:pPr>
              <w:pStyle w:val="Daudong-"/>
              <w:ind w:firstLine="0"/>
              <w:rPr>
                <w:snapToGrid w:val="0"/>
                <w:sz w:val="28"/>
                <w:szCs w:val="28"/>
              </w:rPr>
            </w:pPr>
            <w:r w:rsidRPr="00F41D8D">
              <w:rPr>
                <w:snapToGrid w:val="0"/>
                <w:sz w:val="28"/>
                <w:szCs w:val="28"/>
              </w:rPr>
              <w:t xml:space="preserve">Chức vụ: </w:t>
            </w:r>
            <w:r w:rsidRPr="00F41D8D">
              <w:rPr>
                <w:sz w:val="28"/>
                <w:szCs w:val="28"/>
              </w:rPr>
              <w:t>Giám đốc</w:t>
            </w:r>
          </w:p>
        </w:tc>
      </w:tr>
      <w:tr w:rsidR="00A24E88" w:rsidRPr="00CC40CF" w14:paraId="020483B4" w14:textId="77777777">
        <w:trPr>
          <w:trHeight w:val="77"/>
        </w:trPr>
        <w:tc>
          <w:tcPr>
            <w:tcW w:w="3543" w:type="dxa"/>
          </w:tcPr>
          <w:p w14:paraId="2D94D1A0" w14:textId="77777777" w:rsidR="00A24E88" w:rsidRPr="00F41D8D" w:rsidRDefault="00A24E88" w:rsidP="00AA581F">
            <w:pPr>
              <w:pStyle w:val="Daudong-"/>
              <w:ind w:left="-109" w:firstLine="0"/>
              <w:rPr>
                <w:snapToGrid w:val="0"/>
                <w:sz w:val="28"/>
                <w:szCs w:val="28"/>
              </w:rPr>
            </w:pPr>
            <w:r w:rsidRPr="00F41D8D">
              <w:rPr>
                <w:snapToGrid w:val="0"/>
                <w:sz w:val="28"/>
                <w:szCs w:val="28"/>
              </w:rPr>
              <w:t xml:space="preserve">Ông: </w:t>
            </w:r>
            <w:r w:rsidR="00A37CEE" w:rsidRPr="00F41D8D">
              <w:rPr>
                <w:sz w:val="28"/>
                <w:szCs w:val="28"/>
              </w:rPr>
              <w:t>Nguyễn Huy Văn</w:t>
            </w:r>
          </w:p>
        </w:tc>
        <w:tc>
          <w:tcPr>
            <w:tcW w:w="5212" w:type="dxa"/>
          </w:tcPr>
          <w:p w14:paraId="413AA624" w14:textId="77777777" w:rsidR="00A24E88" w:rsidRPr="00CC40CF" w:rsidRDefault="00A24E88" w:rsidP="00AA581F">
            <w:pPr>
              <w:pStyle w:val="Daudong-"/>
              <w:ind w:firstLine="0"/>
              <w:rPr>
                <w:snapToGrid w:val="0"/>
                <w:sz w:val="28"/>
                <w:szCs w:val="28"/>
              </w:rPr>
            </w:pPr>
            <w:r w:rsidRPr="00F41D8D">
              <w:rPr>
                <w:snapToGrid w:val="0"/>
                <w:sz w:val="28"/>
                <w:szCs w:val="28"/>
              </w:rPr>
              <w:t xml:space="preserve">Chức vụ: </w:t>
            </w:r>
            <w:r w:rsidRPr="00F41D8D">
              <w:rPr>
                <w:sz w:val="28"/>
                <w:szCs w:val="28"/>
                <w:lang w:val="vi-VN"/>
              </w:rPr>
              <w:t>Chủ trì t</w:t>
            </w:r>
            <w:r w:rsidRPr="00F41D8D">
              <w:rPr>
                <w:sz w:val="28"/>
                <w:szCs w:val="28"/>
              </w:rPr>
              <w:t>hiết kế</w:t>
            </w:r>
          </w:p>
        </w:tc>
      </w:tr>
    </w:tbl>
    <w:p w14:paraId="023D54F4" w14:textId="77777777" w:rsidR="0064522C" w:rsidRPr="00CC40CF" w:rsidRDefault="0064522C" w:rsidP="00AA581F">
      <w:pPr>
        <w:spacing w:before="120" w:after="120" w:line="360" w:lineRule="auto"/>
        <w:jc w:val="both"/>
        <w:rPr>
          <w:b/>
          <w:bCs/>
          <w:snapToGrid w:val="0"/>
          <w:color w:val="000000"/>
          <w:sz w:val="28"/>
          <w:szCs w:val="28"/>
          <w:lang w:val="vi-VN"/>
        </w:rPr>
      </w:pPr>
      <w:r w:rsidRPr="00CC40CF">
        <w:rPr>
          <w:b/>
          <w:sz w:val="28"/>
          <w:szCs w:val="28"/>
        </w:rPr>
        <w:t>c</w:t>
      </w:r>
      <w:r w:rsidRPr="00CC40CF">
        <w:rPr>
          <w:b/>
          <w:sz w:val="28"/>
          <w:szCs w:val="28"/>
          <w:lang w:val="vi-VN"/>
        </w:rPr>
        <w:t xml:space="preserve">. . Đại diện </w:t>
      </w:r>
      <w:r w:rsidRPr="00CC40CF">
        <w:rPr>
          <w:b/>
          <w:sz w:val="28"/>
          <w:szCs w:val="28"/>
        </w:rPr>
        <w:t>đơn vị TVGS</w:t>
      </w:r>
      <w:r w:rsidRPr="00CC40CF">
        <w:rPr>
          <w:b/>
          <w:sz w:val="28"/>
          <w:szCs w:val="28"/>
          <w:lang w:val="vi-VN"/>
        </w:rPr>
        <w:t xml:space="preserve">: </w:t>
      </w:r>
      <w:r w:rsidR="006C736C" w:rsidRPr="00E52150">
        <w:rPr>
          <w:b/>
          <w:sz w:val="26"/>
          <w:szCs w:val="26"/>
          <w:highlight w:val="yellow"/>
          <w:lang w:val="it-IT"/>
        </w:rPr>
        <w:t>{{GLOBAL__cong_ty_tnhh_tu_van_au_tu_va_xay_dung_anh_duong}}</w:t>
      </w:r>
    </w:p>
    <w:tbl>
      <w:tblPr>
        <w:tblW w:w="87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543"/>
        <w:gridCol w:w="5212"/>
      </w:tblGrid>
      <w:tr w:rsidR="00A24E88" w:rsidRPr="00CC40CF" w14:paraId="09C8B77A" w14:textId="77777777">
        <w:tc>
          <w:tcPr>
            <w:tcW w:w="3543" w:type="dxa"/>
          </w:tcPr>
          <w:p w14:paraId="05F0CFD7" w14:textId="77777777" w:rsidR="00A24E88" w:rsidRPr="00CC40CF" w:rsidRDefault="00A24E88" w:rsidP="00AA581F">
            <w:pPr>
              <w:pStyle w:val="Daudong-"/>
              <w:tabs>
                <w:tab w:val="clear" w:pos="426"/>
              </w:tabs>
              <w:ind w:left="-110" w:firstLine="0"/>
              <w:rPr>
                <w:snapToGrid w:val="0"/>
                <w:sz w:val="28"/>
                <w:szCs w:val="28"/>
              </w:rPr>
            </w:pPr>
            <w:r w:rsidRPr="00842082">
              <w:rPr>
                <w:snapToGrid w:val="0"/>
                <w:sz w:val="28"/>
                <w:szCs w:val="28"/>
                <w:highlight w:val="yellow"/>
              </w:rPr>
              <w:t xml:space="preserve">{{GLOBAL__ong_phan_duy_dung}}</w:t>
            </w:r>
            <w:r w:rsidR="00730F11" w:rsidRPr="00842082">
              <w:rPr>
                <w:sz w:val="28"/>
                <w:szCs w:val="28"/>
                <w:highlight w:val="yellow"/>
              </w:rPr>
              <w:t/>
            </w:r>
          </w:p>
        </w:tc>
        <w:tc>
          <w:tcPr>
            <w:tcW w:w="5212" w:type="dxa"/>
          </w:tcPr>
          <w:p w14:paraId="02622241" w14:textId="77777777" w:rsidR="00A24E88" w:rsidRPr="00627021" w:rsidRDefault="00A24E88" w:rsidP="00AA581F">
            <w:pPr>
              <w:pStyle w:val="Daudong-"/>
              <w:ind w:firstLine="0"/>
              <w:rPr>
                <w:snapToGrid w:val="0"/>
                <w:sz w:val="28"/>
                <w:szCs w:val="28"/>
              </w:rPr>
            </w:pPr>
            <w:r w:rsidRPr="00627021">
              <w:rPr>
                <w:snapToGrid w:val="0"/>
                <w:sz w:val="28"/>
                <w:szCs w:val="28"/>
              </w:rPr>
              <w:t xml:space="preserve">Chức vụ: </w:t>
            </w:r>
            <w:r w:rsidRPr="00627021">
              <w:rPr>
                <w:sz w:val="28"/>
                <w:szCs w:val="28"/>
              </w:rPr>
              <w:t>Giám đốc</w:t>
            </w:r>
          </w:p>
        </w:tc>
      </w:tr>
      <w:tr w:rsidR="00A24E88" w:rsidRPr="00CC40CF" w14:paraId="39AEAF55" w14:textId="77777777">
        <w:trPr>
          <w:trHeight w:val="77"/>
        </w:trPr>
        <w:tc>
          <w:tcPr>
            <w:tcW w:w="3543" w:type="dxa"/>
          </w:tcPr>
          <w:p w14:paraId="74336EE3" w14:textId="77777777" w:rsidR="00A24E88" w:rsidRPr="00CC40CF" w:rsidRDefault="00A24E88" w:rsidP="00AA581F">
            <w:pPr>
              <w:pStyle w:val="Daudong-"/>
              <w:tabs>
                <w:tab w:val="clear" w:pos="426"/>
              </w:tabs>
              <w:ind w:left="-110" w:firstLine="0"/>
              <w:rPr>
                <w:snapToGrid w:val="0"/>
                <w:sz w:val="28"/>
                <w:szCs w:val="28"/>
              </w:rPr>
            </w:pPr>
            <w:r w:rsidRPr="00842082">
              <w:rPr>
                <w:snapToGrid w:val="0"/>
                <w:sz w:val="28"/>
                <w:szCs w:val="28"/>
                <w:highlight w:val="yellow"/>
              </w:rPr>
              <w:t xml:space="preserve">{{GLOBAL__ong_vuong_xuan_thanh}}</w:t>
            </w:r>
            <w:r w:rsidR="00EC23E3" w:rsidRPr="00842082">
              <w:rPr>
                <w:snapToGrid w:val="0"/>
                <w:sz w:val="28"/>
                <w:szCs w:val="28"/>
                <w:highlight w:val="yellow"/>
              </w:rPr>
              <w:t/>
            </w:r>
          </w:p>
        </w:tc>
        <w:tc>
          <w:tcPr>
            <w:tcW w:w="5212" w:type="dxa"/>
          </w:tcPr>
          <w:p w14:paraId="7431E86E" w14:textId="77777777" w:rsidR="00A24E88" w:rsidRPr="00627021" w:rsidRDefault="00A24E88" w:rsidP="00AA581F">
            <w:pPr>
              <w:pStyle w:val="Daudong-"/>
              <w:ind w:firstLine="0"/>
              <w:rPr>
                <w:snapToGrid w:val="0"/>
                <w:sz w:val="28"/>
                <w:szCs w:val="28"/>
              </w:rPr>
            </w:pPr>
            <w:r w:rsidRPr="00627021">
              <w:rPr>
                <w:snapToGrid w:val="0"/>
                <w:sz w:val="28"/>
                <w:szCs w:val="28"/>
              </w:rPr>
              <w:t xml:space="preserve">Chức vụ: </w:t>
            </w:r>
            <w:r w:rsidRPr="00627021">
              <w:rPr>
                <w:sz w:val="28"/>
                <w:szCs w:val="28"/>
              </w:rPr>
              <w:t>Giám sát trưởng</w:t>
            </w:r>
          </w:p>
        </w:tc>
      </w:tr>
    </w:tbl>
    <w:p w14:paraId="7D8934F4" w14:textId="77777777" w:rsidR="0064522C" w:rsidRPr="00CC40CF" w:rsidRDefault="0064522C" w:rsidP="00AA581F">
      <w:pPr>
        <w:pStyle w:val="Thnvnban3"/>
        <w:tabs>
          <w:tab w:val="left" w:pos="3969"/>
        </w:tabs>
        <w:spacing w:after="120" w:line="360" w:lineRule="auto"/>
        <w:ind w:left="357" w:hanging="357"/>
        <w:contextualSpacing/>
        <w:rPr>
          <w:rFonts w:ascii="Times New Roman" w:hAnsi="Times New Roman"/>
          <w:b/>
          <w:bCs/>
          <w:snapToGrid w:val="0"/>
          <w:szCs w:val="28"/>
          <w:lang w:val="vi-VN"/>
        </w:rPr>
      </w:pPr>
      <w:r w:rsidRPr="00CC40CF">
        <w:rPr>
          <w:rFonts w:ascii="Times New Roman" w:hAnsi="Times New Roman"/>
          <w:b/>
          <w:szCs w:val="28"/>
          <w:lang w:val="en-US"/>
        </w:rPr>
        <w:t>d</w:t>
      </w:r>
      <w:r w:rsidRPr="00CC40CF">
        <w:rPr>
          <w:rFonts w:ascii="Times New Roman" w:hAnsi="Times New Roman"/>
          <w:b/>
          <w:szCs w:val="28"/>
          <w:lang w:val="vi-VN"/>
        </w:rPr>
        <w:t xml:space="preserve">. </w:t>
      </w:r>
      <w:r w:rsidR="00E52150">
        <w:rPr>
          <w:rFonts w:ascii="Times New Roman" w:hAnsi="Times New Roman"/>
          <w:b/>
          <w:szCs w:val="28"/>
          <w:lang w:val="en-US"/>
        </w:rPr>
        <w:t>Đại diện đ</w:t>
      </w:r>
      <w:r w:rsidRPr="00CC40CF">
        <w:rPr>
          <w:rFonts w:ascii="Times New Roman" w:hAnsi="Times New Roman"/>
          <w:b/>
          <w:szCs w:val="28"/>
          <w:lang w:val="vi-VN"/>
        </w:rPr>
        <w:t xml:space="preserve">ơn vị thi công: </w:t>
      </w:r>
      <w:r w:rsidR="00022F7C" w:rsidRPr="00E52150">
        <w:rPr>
          <w:b/>
          <w:bCs/>
          <w:highlight w:val="yellow"/>
          <w:lang w:val="nl-NL"/>
        </w:rPr>
        <w:t>{{GLOBAL__cong_ty_co_phan_xay_dung_va_thuong_mai_bac_phu_hung}}</w:t>
      </w:r>
      <w:r w:rsidR="00022F7C" w:rsidRPr="00777E57">
        <w:rPr>
          <w:lang w:val="nl-NL"/>
        </w:rPr>
        <w:t>.</w:t>
      </w:r>
    </w:p>
    <w:tbl>
      <w:tblPr>
        <w:tblW w:w="87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543"/>
        <w:gridCol w:w="5212"/>
      </w:tblGrid>
      <w:tr w:rsidR="00A24E88" w:rsidRPr="00CC40CF" w14:paraId="63D1CA9B" w14:textId="77777777">
        <w:tc>
          <w:tcPr>
            <w:tcW w:w="3543" w:type="dxa"/>
          </w:tcPr>
          <w:p w14:paraId="13C1761F" w14:textId="77777777" w:rsidR="00A24E88" w:rsidRPr="00CC40CF" w:rsidRDefault="00A24E88" w:rsidP="00AA581F">
            <w:pPr>
              <w:pStyle w:val="Daudong-"/>
              <w:tabs>
                <w:tab w:val="clear" w:pos="426"/>
              </w:tabs>
              <w:ind w:left="-110" w:firstLine="0"/>
              <w:rPr>
                <w:snapToGrid w:val="0"/>
                <w:sz w:val="28"/>
                <w:szCs w:val="28"/>
                <w:lang w:val="vi-VN"/>
              </w:rPr>
            </w:pPr>
            <w:r w:rsidRPr="00842082">
              <w:rPr>
                <w:snapToGrid w:val="0"/>
                <w:sz w:val="28"/>
                <w:szCs w:val="28"/>
                <w:highlight w:val="yellow"/>
              </w:rPr>
              <w:lastRenderedPageBreak/>
              <w:t xml:space="preserve">{{GLOBAL__ong_ao_hoang_hiep}}</w:t>
            </w:r>
            <w:r w:rsidRPr="00842082">
              <w:rPr>
                <w:sz w:val="28"/>
                <w:szCs w:val="28"/>
                <w:highlight w:val="yellow"/>
                <w:lang w:val="vi-VN"/>
              </w:rPr>
              <w:t/>
            </w:r>
          </w:p>
        </w:tc>
        <w:tc>
          <w:tcPr>
            <w:tcW w:w="5212" w:type="dxa"/>
          </w:tcPr>
          <w:p w14:paraId="7FDD31F0" w14:textId="77777777" w:rsidR="00A24E88" w:rsidRPr="00CC40CF" w:rsidRDefault="00A24E88" w:rsidP="00AA581F">
            <w:pPr>
              <w:pStyle w:val="Daudong-"/>
              <w:ind w:firstLine="0"/>
              <w:rPr>
                <w:snapToGrid w:val="0"/>
                <w:sz w:val="28"/>
                <w:szCs w:val="28"/>
              </w:rPr>
            </w:pPr>
            <w:r w:rsidRPr="00CC40CF">
              <w:rPr>
                <w:snapToGrid w:val="0"/>
                <w:sz w:val="28"/>
                <w:szCs w:val="28"/>
              </w:rPr>
              <w:t xml:space="preserve">Chức vụ: </w:t>
            </w:r>
            <w:r w:rsidRPr="00EF77DE">
              <w:rPr>
                <w:sz w:val="28"/>
                <w:szCs w:val="28"/>
              </w:rPr>
              <w:t>Giám đốc</w:t>
            </w:r>
          </w:p>
        </w:tc>
      </w:tr>
      <w:tr w:rsidR="00A24E88" w:rsidRPr="00CC40CF" w14:paraId="276B062B" w14:textId="77777777">
        <w:trPr>
          <w:trHeight w:val="77"/>
        </w:trPr>
        <w:tc>
          <w:tcPr>
            <w:tcW w:w="3543" w:type="dxa"/>
          </w:tcPr>
          <w:p w14:paraId="0256976B" w14:textId="77777777" w:rsidR="00A24E88" w:rsidRPr="00CC40CF" w:rsidRDefault="00A24E88" w:rsidP="00AA581F">
            <w:pPr>
              <w:pStyle w:val="Daudong-"/>
              <w:ind w:left="-109" w:firstLine="0"/>
              <w:rPr>
                <w:snapToGrid w:val="0"/>
                <w:sz w:val="28"/>
                <w:szCs w:val="28"/>
              </w:rPr>
            </w:pPr>
            <w:r w:rsidRPr="00842082">
              <w:rPr>
                <w:snapToGrid w:val="0"/>
                <w:sz w:val="28"/>
                <w:szCs w:val="28"/>
                <w:highlight w:val="yellow"/>
              </w:rPr>
              <w:t xml:space="preserve">{{GLOBAL__ong_nguyen_inh_iep}}</w:t>
            </w:r>
            <w:r w:rsidRPr="00842082">
              <w:rPr>
                <w:sz w:val="28"/>
                <w:szCs w:val="28"/>
                <w:highlight w:val="yellow"/>
                <w:lang w:val="vi-VN"/>
              </w:rPr>
              <w:t xml:space="preserve"/>
            </w:r>
            <w:r w:rsidR="00EB6F4A" w:rsidRPr="00842082">
              <w:rPr>
                <w:sz w:val="28"/>
                <w:szCs w:val="28"/>
                <w:highlight w:val="yellow"/>
              </w:rPr>
              <w:t/>
            </w:r>
          </w:p>
        </w:tc>
        <w:tc>
          <w:tcPr>
            <w:tcW w:w="5212" w:type="dxa"/>
          </w:tcPr>
          <w:p w14:paraId="4EFBA80E" w14:textId="77777777" w:rsidR="00A24E88" w:rsidRPr="00CC40CF" w:rsidRDefault="00A24E88" w:rsidP="00AA581F">
            <w:pPr>
              <w:pStyle w:val="Daudong-"/>
              <w:ind w:firstLine="0"/>
              <w:rPr>
                <w:snapToGrid w:val="0"/>
                <w:sz w:val="28"/>
                <w:szCs w:val="28"/>
              </w:rPr>
            </w:pPr>
            <w:r w:rsidRPr="00CC40CF">
              <w:rPr>
                <w:snapToGrid w:val="0"/>
                <w:sz w:val="28"/>
                <w:szCs w:val="28"/>
              </w:rPr>
              <w:t xml:space="preserve">Chức vụ: </w:t>
            </w:r>
            <w:r w:rsidRPr="00EF77DE">
              <w:rPr>
                <w:sz w:val="28"/>
                <w:szCs w:val="28"/>
              </w:rPr>
              <w:t>Chỉ huy trưởng</w:t>
            </w:r>
          </w:p>
        </w:tc>
      </w:tr>
    </w:tbl>
    <w:p w14:paraId="4FD86B5F" w14:textId="77777777" w:rsidR="007879B5" w:rsidRPr="00CC40CF" w:rsidRDefault="007879B5" w:rsidP="0049140C">
      <w:pPr>
        <w:numPr>
          <w:ilvl w:val="0"/>
          <w:numId w:val="8"/>
        </w:num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CC40CF">
        <w:rPr>
          <w:b/>
          <w:bCs/>
          <w:sz w:val="28"/>
          <w:szCs w:val="28"/>
        </w:rPr>
        <w:t>Thời gian tiến hành nghiệ</w:t>
      </w:r>
      <w:r w:rsidR="005E294F" w:rsidRPr="00CC40CF">
        <w:rPr>
          <w:b/>
          <w:bCs/>
          <w:sz w:val="28"/>
          <w:szCs w:val="28"/>
        </w:rPr>
        <w:t>m thu</w:t>
      </w:r>
      <w:r w:rsidRPr="00CC40CF">
        <w:rPr>
          <w:b/>
          <w:bCs/>
          <w:sz w:val="28"/>
          <w:szCs w:val="28"/>
        </w:rPr>
        <w:t>:</w:t>
      </w:r>
      <w:r w:rsidRPr="00CC40CF">
        <w:rPr>
          <w:b/>
          <w:bCs/>
          <w:sz w:val="28"/>
          <w:szCs w:val="28"/>
        </w:rPr>
        <w:tab/>
      </w: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1271"/>
        <w:gridCol w:w="7394"/>
      </w:tblGrid>
      <w:tr w:rsidR="00773AF4" w:rsidRPr="00CC40CF" w14:paraId="3C82E4C9" w14:textId="77777777" w:rsidTr="00B227F3">
        <w:trPr>
          <w:trHeight w:val="475"/>
        </w:trPr>
        <w:tc>
          <w:tcPr>
            <w:tcW w:w="1271" w:type="dxa"/>
          </w:tcPr>
          <w:p w14:paraId="3C9C0DDA" w14:textId="77777777" w:rsidR="00995D5D" w:rsidRPr="00CC40CF" w:rsidRDefault="00995D5D" w:rsidP="0049140C">
            <w:pPr>
              <w:spacing w:before="60" w:after="60" w:line="360" w:lineRule="auto"/>
              <w:jc w:val="both"/>
              <w:rPr>
                <w:sz w:val="28"/>
                <w:szCs w:val="28"/>
                <w:lang w:val="nl-NL" w:bidi="en-US"/>
              </w:rPr>
            </w:pPr>
            <w:r w:rsidRPr="00CC40CF">
              <w:rPr>
                <w:sz w:val="28"/>
                <w:szCs w:val="28"/>
                <w:lang w:val="nl-NL" w:bidi="en-US"/>
              </w:rPr>
              <w:t>Bắt đầu:</w:t>
            </w:r>
          </w:p>
        </w:tc>
        <w:tc>
          <w:tcPr>
            <w:tcW w:w="7394" w:type="dxa"/>
          </w:tcPr>
          <w:p w14:paraId="49CC4514" w14:textId="77777777" w:rsidR="00995D5D" w:rsidRPr="00CC40CF" w:rsidRDefault="00B32C12" w:rsidP="0049140C">
            <w:pPr>
              <w:spacing w:before="60" w:after="60" w:line="360" w:lineRule="auto"/>
              <w:jc w:val="both"/>
              <w:rPr>
                <w:sz w:val="28"/>
                <w:szCs w:val="28"/>
                <w:lang w:bidi="en-US"/>
              </w:rPr>
            </w:pPr>
            <w:r w:rsidRPr="00842082">
              <w:rPr>
                <w:sz w:val="28"/>
                <w:szCs w:val="28"/>
                <w:highlight w:val="yellow"/>
                <w:lang w:val="nl-NL" w:bidi="en-US"/>
              </w:rPr>
              <w:t>{{GLOBAL__17h00_ngay_29_thang_01_nam_2026}}</w:t>
            </w:r>
            <w:r w:rsidR="0064522C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B865E1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7D1040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905261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995D5D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9C51BA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C72F3D" w:rsidRPr="00842082">
              <w:rPr>
                <w:sz w:val="28"/>
                <w:szCs w:val="28"/>
                <w:highlight w:val="yellow"/>
                <w:lang w:bidi="en-US"/>
              </w:rPr>
              <w:t/>
            </w:r>
            <w:r w:rsidR="004C6FA6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995D5D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AB56C6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C72F3D" w:rsidRPr="00842082">
              <w:rPr>
                <w:sz w:val="28"/>
                <w:szCs w:val="28"/>
                <w:highlight w:val="yellow"/>
                <w:lang w:bidi="en-US"/>
              </w:rPr>
              <w:t/>
            </w:r>
            <w:r w:rsidR="004C6FA6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ED2A69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05254C" w:rsidRPr="00842082">
              <w:rPr>
                <w:sz w:val="28"/>
                <w:szCs w:val="28"/>
                <w:highlight w:val="yellow"/>
                <w:lang w:bidi="en-US"/>
              </w:rPr>
              <w:t/>
            </w:r>
          </w:p>
        </w:tc>
      </w:tr>
      <w:tr w:rsidR="007D5467" w:rsidRPr="00CC40CF" w14:paraId="19B7A7BC" w14:textId="77777777" w:rsidTr="00B227F3">
        <w:trPr>
          <w:trHeight w:val="409"/>
        </w:trPr>
        <w:tc>
          <w:tcPr>
            <w:tcW w:w="1271" w:type="dxa"/>
          </w:tcPr>
          <w:p w14:paraId="048FC8AB" w14:textId="77777777" w:rsidR="00995D5D" w:rsidRPr="00CC40CF" w:rsidRDefault="00995D5D" w:rsidP="0049140C">
            <w:pPr>
              <w:spacing w:before="60" w:after="60" w:line="360" w:lineRule="auto"/>
              <w:jc w:val="both"/>
              <w:rPr>
                <w:sz w:val="28"/>
                <w:szCs w:val="28"/>
                <w:lang w:val="nl-NL" w:bidi="en-US"/>
              </w:rPr>
            </w:pPr>
            <w:r w:rsidRPr="00CC40CF">
              <w:rPr>
                <w:sz w:val="28"/>
                <w:szCs w:val="28"/>
                <w:lang w:val="nl-NL" w:bidi="en-US"/>
              </w:rPr>
              <w:t>Kết thúc:</w:t>
            </w:r>
          </w:p>
        </w:tc>
        <w:tc>
          <w:tcPr>
            <w:tcW w:w="7394" w:type="dxa"/>
          </w:tcPr>
          <w:p w14:paraId="1B11ECD7" w14:textId="77777777" w:rsidR="009F5D09" w:rsidRPr="00CC40CF" w:rsidRDefault="00ED2A69" w:rsidP="0049140C">
            <w:pPr>
              <w:spacing w:before="60" w:after="60" w:line="360" w:lineRule="auto"/>
              <w:jc w:val="both"/>
              <w:rPr>
                <w:sz w:val="28"/>
                <w:szCs w:val="28"/>
                <w:lang w:bidi="en-US"/>
              </w:rPr>
            </w:pPr>
            <w:r w:rsidRPr="00842082">
              <w:rPr>
                <w:sz w:val="28"/>
                <w:szCs w:val="28"/>
                <w:highlight w:val="yellow"/>
                <w:lang w:val="nl-NL" w:bidi="en-US"/>
              </w:rPr>
              <w:t>{{GLOBAL__17h30_ngay_29_thang_01_nam_2026}}</w:t>
            </w:r>
            <w:r w:rsidR="004433DE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6259E1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9C51BA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C72F3D" w:rsidRPr="00842082">
              <w:rPr>
                <w:sz w:val="28"/>
                <w:szCs w:val="28"/>
                <w:highlight w:val="yellow"/>
                <w:lang w:bidi="en-US"/>
              </w:rPr>
              <w:t/>
            </w:r>
            <w:r w:rsidR="009C51BA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C72F3D" w:rsidRPr="00842082">
              <w:rPr>
                <w:sz w:val="28"/>
                <w:szCs w:val="28"/>
                <w:highlight w:val="yellow"/>
                <w:lang w:bidi="en-US"/>
              </w:rPr>
              <w:t/>
            </w:r>
            <w:r w:rsidR="004C6FA6" w:rsidRPr="00842082">
              <w:rPr>
                <w:sz w:val="28"/>
                <w:szCs w:val="28"/>
                <w:highlight w:val="yellow"/>
                <w:lang w:val="nl-NL" w:bidi="en-US"/>
              </w:rPr>
              <w:t xml:space="preserve"/>
            </w:r>
            <w:r w:rsidR="000E425C" w:rsidRPr="00842082">
              <w:rPr>
                <w:sz w:val="28"/>
                <w:szCs w:val="28"/>
                <w:highlight w:val="yellow"/>
                <w:lang w:val="nl-NL" w:bidi="en-US"/>
              </w:rPr>
              <w:t/>
            </w:r>
            <w:r w:rsidR="0005254C" w:rsidRPr="00842082">
              <w:rPr>
                <w:sz w:val="28"/>
                <w:szCs w:val="28"/>
                <w:highlight w:val="yellow"/>
                <w:lang w:bidi="en-US"/>
              </w:rPr>
              <w:t/>
            </w:r>
          </w:p>
        </w:tc>
      </w:tr>
    </w:tbl>
    <w:p w14:paraId="35AA908B" w14:textId="77777777" w:rsidR="002E30F8" w:rsidRPr="00CC40CF" w:rsidRDefault="00FE4319" w:rsidP="0049140C">
      <w:pPr>
        <w:pStyle w:val="oancuaDanhsach"/>
        <w:spacing w:before="60" w:after="60" w:line="360" w:lineRule="auto"/>
        <w:jc w:val="both"/>
        <w:rPr>
          <w:rFonts w:ascii="Times New Roman" w:eastAsia="Times New Roman" w:hAnsi="Times New Roman"/>
          <w:kern w:val="28"/>
          <w:sz w:val="28"/>
          <w:szCs w:val="28"/>
        </w:rPr>
      </w:pPr>
      <w:r w:rsidRPr="00CC40CF">
        <w:rPr>
          <w:rFonts w:ascii="Times New Roman" w:eastAsia="Times New Roman" w:hAnsi="Times New Roman"/>
          <w:sz w:val="28"/>
          <w:szCs w:val="28"/>
          <w:lang w:val="nl-NL" w:bidi="en-US"/>
        </w:rPr>
        <w:t xml:space="preserve"> </w:t>
      </w:r>
      <w:r w:rsidR="00050B32" w:rsidRPr="00CC40CF">
        <w:rPr>
          <w:rFonts w:ascii="Times New Roman" w:eastAsia="Times New Roman" w:hAnsi="Times New Roman"/>
          <w:sz w:val="28"/>
          <w:szCs w:val="28"/>
          <w:lang w:val="nl-NL" w:bidi="en-US"/>
        </w:rPr>
        <w:t xml:space="preserve">Tại </w:t>
      </w:r>
      <w:r w:rsidR="007879B5" w:rsidRPr="00CC40CF">
        <w:rPr>
          <w:rFonts w:ascii="Times New Roman" w:eastAsia="Times New Roman" w:hAnsi="Times New Roman"/>
          <w:sz w:val="28"/>
          <w:szCs w:val="28"/>
          <w:lang w:val="nl-NL" w:bidi="en-US"/>
        </w:rPr>
        <w:t xml:space="preserve">: </w:t>
      </w:r>
      <w:r w:rsidR="00110314" w:rsidRPr="00CC40CF">
        <w:rPr>
          <w:rFonts w:ascii="Times New Roman" w:eastAsia="Times New Roman" w:hAnsi="Times New Roman"/>
          <w:sz w:val="28"/>
          <w:szCs w:val="28"/>
          <w:lang w:val="nl-NL" w:bidi="en-US"/>
        </w:rPr>
        <w:t xml:space="preserve">Công </w:t>
      </w:r>
      <w:r w:rsidR="005762CD" w:rsidRPr="00CC40CF">
        <w:rPr>
          <w:rFonts w:ascii="Times New Roman" w:eastAsia="Times New Roman" w:hAnsi="Times New Roman"/>
          <w:sz w:val="28"/>
          <w:szCs w:val="28"/>
          <w:lang w:val="nl-NL" w:bidi="en-US"/>
        </w:rPr>
        <w:t>trình.</w:t>
      </w:r>
    </w:p>
    <w:p w14:paraId="6B77F5A4" w14:textId="77777777" w:rsidR="00256E36" w:rsidRPr="00CC40CF" w:rsidRDefault="00256E36" w:rsidP="0049140C">
      <w:pPr>
        <w:pStyle w:val="oancuaDanhsach"/>
        <w:numPr>
          <w:ilvl w:val="0"/>
          <w:numId w:val="8"/>
        </w:numPr>
        <w:spacing w:before="60" w:after="6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C40CF">
        <w:rPr>
          <w:rFonts w:ascii="Times New Roman" w:hAnsi="Times New Roman"/>
          <w:b/>
          <w:bCs/>
          <w:sz w:val="28"/>
          <w:szCs w:val="28"/>
        </w:rPr>
        <w:t>Đánh giá hạng mục công trình xây dựng, công trình xây dựng:</w:t>
      </w:r>
      <w:r w:rsidRPr="00CC40CF">
        <w:rPr>
          <w:rFonts w:ascii="Times New Roman" w:hAnsi="Times New Roman"/>
          <w:b/>
          <w:bCs/>
          <w:sz w:val="28"/>
          <w:szCs w:val="28"/>
        </w:rPr>
        <w:tab/>
      </w:r>
    </w:p>
    <w:p w14:paraId="741789EA" w14:textId="77777777" w:rsidR="00256E36" w:rsidRPr="00CC40CF" w:rsidRDefault="00256E36" w:rsidP="0049140C">
      <w:pPr>
        <w:numPr>
          <w:ilvl w:val="0"/>
          <w:numId w:val="14"/>
        </w:numPr>
        <w:spacing w:before="60" w:after="60" w:line="360" w:lineRule="auto"/>
        <w:ind w:right="17" w:firstLine="0"/>
        <w:jc w:val="both"/>
        <w:rPr>
          <w:b/>
          <w:i/>
          <w:sz w:val="28"/>
          <w:szCs w:val="28"/>
        </w:rPr>
      </w:pPr>
      <w:r w:rsidRPr="00CC40CF">
        <w:rPr>
          <w:b/>
          <w:i/>
          <w:sz w:val="28"/>
          <w:szCs w:val="28"/>
        </w:rPr>
        <w:t>Tài liệu làm căn cứ để nghiệm thu</w:t>
      </w:r>
    </w:p>
    <w:p w14:paraId="4612C13B" w14:textId="77777777" w:rsidR="004B2852" w:rsidRPr="00CC40CF" w:rsidRDefault="007900F6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>Tiêu chuẩn</w:t>
      </w:r>
      <w:r w:rsidR="00FB33E6" w:rsidRPr="00CC40CF">
        <w:rPr>
          <w:bCs/>
          <w:snapToGrid w:val="0"/>
          <w:sz w:val="28"/>
          <w:szCs w:val="28"/>
          <w:lang w:val="nl-NL"/>
        </w:rPr>
        <w:t xml:space="preserve">, quy phạm </w:t>
      </w:r>
      <w:r w:rsidRPr="00CC40CF">
        <w:rPr>
          <w:bCs/>
          <w:snapToGrid w:val="0"/>
          <w:sz w:val="28"/>
          <w:szCs w:val="28"/>
          <w:lang w:val="nl-NL"/>
        </w:rPr>
        <w:t xml:space="preserve">áp dụng: </w:t>
      </w:r>
    </w:p>
    <w:p w14:paraId="588BCB93" w14:textId="77777777" w:rsidR="00B67532" w:rsidRPr="00CC40CF" w:rsidRDefault="00B5394B" w:rsidP="0049140C">
      <w:pPr>
        <w:tabs>
          <w:tab w:val="num" w:pos="426"/>
          <w:tab w:val="num" w:pos="1080"/>
        </w:tabs>
        <w:spacing w:before="60" w:after="60" w:line="360" w:lineRule="auto"/>
        <w:ind w:left="284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 xml:space="preserve"> </w:t>
      </w:r>
      <w:r w:rsidR="00B67532" w:rsidRPr="00CC40CF">
        <w:rPr>
          <w:bCs/>
          <w:snapToGrid w:val="0"/>
          <w:sz w:val="28"/>
          <w:szCs w:val="28"/>
          <w:lang w:val="nl-NL"/>
        </w:rPr>
        <w:t>+ TCVN 4055- 2012: Tổ chức thi công.</w:t>
      </w:r>
    </w:p>
    <w:p w14:paraId="060DA9C3" w14:textId="77777777" w:rsidR="00B67532" w:rsidRPr="00CC40CF" w:rsidRDefault="00B67532" w:rsidP="0049140C">
      <w:pPr>
        <w:pStyle w:val="Thnvnban3"/>
        <w:tabs>
          <w:tab w:val="num" w:pos="426"/>
        </w:tabs>
        <w:spacing w:before="60" w:after="60" w:line="360" w:lineRule="auto"/>
        <w:ind w:left="284" w:right="-535"/>
        <w:jc w:val="left"/>
        <w:rPr>
          <w:rFonts w:ascii="Times New Roman" w:hAnsi="Times New Roman"/>
          <w:bCs/>
          <w:snapToGrid w:val="0"/>
          <w:color w:val="auto"/>
          <w:szCs w:val="28"/>
          <w:lang w:val="nl-NL"/>
        </w:rPr>
      </w:pPr>
      <w:r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 xml:space="preserve"> + Nghị định </w:t>
      </w:r>
      <w:r w:rsidR="00CE4A34"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>06/2021</w:t>
      </w:r>
      <w:r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 xml:space="preserve">/NĐ-CP Ngày </w:t>
      </w:r>
      <w:r w:rsidR="00CE4A34"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>26/01/2021</w:t>
      </w:r>
      <w:r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 xml:space="preserve"> của chính phủ về quản lý chất lượng công </w:t>
      </w:r>
    </w:p>
    <w:p w14:paraId="55364BC5" w14:textId="77777777" w:rsidR="00B67532" w:rsidRPr="00CC40CF" w:rsidRDefault="00B67532" w:rsidP="0049140C">
      <w:pPr>
        <w:pStyle w:val="Thnvnban3"/>
        <w:tabs>
          <w:tab w:val="num" w:pos="426"/>
        </w:tabs>
        <w:spacing w:before="60" w:after="60" w:line="360" w:lineRule="auto"/>
        <w:ind w:left="284" w:right="-535"/>
        <w:jc w:val="left"/>
        <w:rPr>
          <w:rFonts w:ascii="Times New Roman" w:hAnsi="Times New Roman"/>
          <w:bCs/>
          <w:color w:val="auto"/>
          <w:szCs w:val="28"/>
          <w:lang w:val="nl-NL"/>
        </w:rPr>
      </w:pPr>
      <w:r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 xml:space="preserve">     trình xây</w:t>
      </w:r>
      <w:r w:rsidRPr="00CC40CF">
        <w:rPr>
          <w:rFonts w:ascii="Times New Roman" w:hAnsi="Times New Roman"/>
          <w:bCs/>
          <w:color w:val="auto"/>
          <w:szCs w:val="28"/>
          <w:lang w:val="nl-NL"/>
        </w:rPr>
        <w:t xml:space="preserve"> dựng.</w:t>
      </w:r>
    </w:p>
    <w:p w14:paraId="1F05ABAC" w14:textId="77777777" w:rsidR="00B67532" w:rsidRPr="00CC40CF" w:rsidRDefault="00B67532" w:rsidP="0049140C">
      <w:pPr>
        <w:pStyle w:val="Thnvnban3"/>
        <w:tabs>
          <w:tab w:val="num" w:pos="426"/>
        </w:tabs>
        <w:spacing w:before="60" w:after="60" w:line="360" w:lineRule="auto"/>
        <w:ind w:left="284" w:right="-535"/>
        <w:jc w:val="left"/>
        <w:rPr>
          <w:rFonts w:ascii="Times New Roman" w:hAnsi="Times New Roman"/>
          <w:bCs/>
          <w:snapToGrid w:val="0"/>
          <w:color w:val="auto"/>
          <w:szCs w:val="28"/>
          <w:lang w:val="nl-NL"/>
        </w:rPr>
      </w:pPr>
      <w:r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 xml:space="preserve"> + TCVN 9377-20</w:t>
      </w:r>
      <w:r w:rsidR="00CB6ECA"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>12: Công tác hoàn thiện trong xây dựng</w:t>
      </w:r>
      <w:r w:rsidRPr="00CC40CF">
        <w:rPr>
          <w:rFonts w:ascii="Times New Roman" w:hAnsi="Times New Roman"/>
          <w:bCs/>
          <w:snapToGrid w:val="0"/>
          <w:color w:val="auto"/>
          <w:szCs w:val="28"/>
          <w:lang w:val="nl-NL"/>
        </w:rPr>
        <w:t xml:space="preserve"> thi công và nghiệm thu</w:t>
      </w:r>
    </w:p>
    <w:p w14:paraId="37979690" w14:textId="77777777" w:rsidR="00265C0B" w:rsidRPr="00CC40CF" w:rsidRDefault="00265C0B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 xml:space="preserve">Biên bản nghiệm thu </w:t>
      </w:r>
      <w:r w:rsidR="007872A9" w:rsidRPr="00CC40CF">
        <w:rPr>
          <w:bCs/>
          <w:snapToGrid w:val="0"/>
          <w:sz w:val="28"/>
          <w:szCs w:val="28"/>
          <w:lang w:val="nl-NL"/>
        </w:rPr>
        <w:t>công việc xây dựng</w:t>
      </w:r>
      <w:r w:rsidRPr="00CC40CF">
        <w:rPr>
          <w:bCs/>
          <w:snapToGrid w:val="0"/>
          <w:sz w:val="28"/>
          <w:szCs w:val="28"/>
          <w:lang w:val="nl-NL"/>
        </w:rPr>
        <w:t>.</w:t>
      </w:r>
    </w:p>
    <w:p w14:paraId="4D77EB2D" w14:textId="77777777" w:rsidR="00265C0B" w:rsidRPr="00CC40CF" w:rsidRDefault="00265C0B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>Nhật ký và các văn bản khác có liên quan đến đối tượng nghiệm thu.</w:t>
      </w:r>
    </w:p>
    <w:p w14:paraId="0C860786" w14:textId="77777777" w:rsidR="00265C0B" w:rsidRPr="00CC40CF" w:rsidRDefault="000273B7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>Hợp đồng</w:t>
      </w:r>
      <w:r w:rsidR="005D04E5" w:rsidRPr="00CC40CF">
        <w:rPr>
          <w:bCs/>
          <w:snapToGrid w:val="0"/>
          <w:sz w:val="28"/>
          <w:szCs w:val="28"/>
          <w:lang w:val="nl-NL"/>
        </w:rPr>
        <w:t xml:space="preserve"> số </w:t>
      </w:r>
      <w:r w:rsidR="00410F3C" w:rsidRPr="00842082">
        <w:rPr>
          <w:sz w:val="28"/>
          <w:szCs w:val="28"/>
          <w:highlight w:val="yellow"/>
          <w:lang w:val="nl-NL" w:bidi="en-US"/>
        </w:rPr>
        <w:t>{{GLOBAL__3112_2025_h_kt_bidv_lso_bph}}</w:t>
      </w:r>
      <w:r w:rsidR="00410F3C" w:rsidRPr="00CC40CF">
        <w:rPr>
          <w:sz w:val="28"/>
          <w:szCs w:val="28"/>
          <w:lang w:val="nl-NL" w:bidi="en-US"/>
        </w:rPr>
        <w:t xml:space="preserve"> </w:t>
      </w:r>
      <w:r w:rsidR="00410F3C" w:rsidRPr="002B19D1">
        <w:rPr>
          <w:sz w:val="28"/>
          <w:szCs w:val="28"/>
          <w:highlight w:val="yellow"/>
          <w:lang w:val="nl-NL" w:bidi="en-US"/>
        </w:rPr>
        <w:t>{{GLOBAL__ngay_31_thang_12_nam_2025}}</w:t>
      </w:r>
      <w:r w:rsidR="00410F3C" w:rsidRPr="00842082">
        <w:rPr>
          <w:sz w:val="28"/>
          <w:szCs w:val="28"/>
          <w:highlight w:val="yellow"/>
          <w:lang w:val="nl-NL" w:bidi="en-US"/>
        </w:rPr>
        <w:t/>
      </w:r>
      <w:r w:rsidR="002B19D1">
        <w:rPr>
          <w:sz w:val="28"/>
          <w:szCs w:val="28"/>
          <w:highlight w:val="yellow"/>
          <w:lang w:val="nl-NL" w:bidi="en-US"/>
        </w:rPr>
        <w:t xml:space="preserve"/>
      </w:r>
      <w:r w:rsidR="00410F3C" w:rsidRPr="00842082">
        <w:rPr>
          <w:sz w:val="28"/>
          <w:szCs w:val="28"/>
          <w:highlight w:val="yellow"/>
          <w:lang w:val="nl-NL" w:bidi="en-US"/>
        </w:rPr>
        <w:t/>
      </w:r>
      <w:r w:rsidR="002B19D1">
        <w:rPr>
          <w:sz w:val="28"/>
          <w:szCs w:val="28"/>
          <w:highlight w:val="yellow"/>
          <w:lang w:val="nl-NL" w:bidi="en-US"/>
        </w:rPr>
        <w:t xml:space="preserve"/>
      </w:r>
      <w:r w:rsidR="00410F3C" w:rsidRPr="00842082">
        <w:rPr>
          <w:sz w:val="28"/>
          <w:szCs w:val="28"/>
          <w:highlight w:val="yellow"/>
          <w:lang w:val="nl-NL" w:bidi="en-US"/>
        </w:rPr>
        <w:t/>
      </w:r>
      <w:r w:rsidR="00AE1395" w:rsidRPr="00CC40CF">
        <w:rPr>
          <w:sz w:val="28"/>
          <w:szCs w:val="28"/>
          <w:lang w:val="vi-VN" w:bidi="en-US"/>
        </w:rPr>
        <w:t>.</w:t>
      </w:r>
    </w:p>
    <w:p w14:paraId="0CDB61EB" w14:textId="77777777" w:rsidR="00265C0B" w:rsidRPr="00CC40CF" w:rsidRDefault="00265C0B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pacing w:val="-6"/>
          <w:sz w:val="28"/>
          <w:szCs w:val="28"/>
          <w:lang w:val="nl-NL"/>
        </w:rPr>
        <w:t>Các hồ sơ, tài liệu chuẩn bị cho nghiệm thu bàn giao công trình xây dựng để đưa vào sử dụng;</w:t>
      </w:r>
      <w:r w:rsidRPr="00CC40CF">
        <w:rPr>
          <w:bCs/>
          <w:snapToGrid w:val="0"/>
          <w:sz w:val="28"/>
          <w:szCs w:val="28"/>
          <w:lang w:val="nl-NL"/>
        </w:rPr>
        <w:softHyphen/>
      </w:r>
    </w:p>
    <w:p w14:paraId="57483DBA" w14:textId="77777777" w:rsidR="00265C0B" w:rsidRPr="00CC40CF" w:rsidRDefault="000A5C7D" w:rsidP="0049140C">
      <w:pPr>
        <w:numPr>
          <w:ilvl w:val="0"/>
          <w:numId w:val="14"/>
        </w:numPr>
        <w:tabs>
          <w:tab w:val="num" w:pos="426"/>
        </w:tabs>
        <w:spacing w:before="60" w:after="60" w:line="360" w:lineRule="auto"/>
        <w:ind w:left="284" w:right="17" w:firstLine="0"/>
        <w:jc w:val="both"/>
        <w:rPr>
          <w:b/>
          <w:i/>
          <w:sz w:val="28"/>
          <w:szCs w:val="28"/>
          <w:lang w:val="nl-NL"/>
        </w:rPr>
      </w:pPr>
      <w:r w:rsidRPr="00CC40CF">
        <w:rPr>
          <w:b/>
          <w:i/>
          <w:sz w:val="28"/>
          <w:szCs w:val="28"/>
          <w:lang w:val="nl-NL"/>
        </w:rPr>
        <w:t xml:space="preserve"> </w:t>
      </w:r>
      <w:r w:rsidR="00265C0B" w:rsidRPr="00CC40CF">
        <w:rPr>
          <w:b/>
          <w:i/>
          <w:sz w:val="28"/>
          <w:szCs w:val="28"/>
          <w:lang w:val="nl-NL"/>
        </w:rPr>
        <w:t>Về tiến độ xây dựng hạng mục, công trình:</w:t>
      </w:r>
    </w:p>
    <w:p w14:paraId="0974DBBF" w14:textId="77777777" w:rsidR="000A5C7D" w:rsidRPr="00CC40CF" w:rsidRDefault="000A5C7D" w:rsidP="0049140C">
      <w:pPr>
        <w:numPr>
          <w:ilvl w:val="0"/>
          <w:numId w:val="4"/>
        </w:numPr>
        <w:tabs>
          <w:tab w:val="clear" w:pos="826"/>
          <w:tab w:val="num" w:pos="426"/>
        </w:tabs>
        <w:spacing w:before="60" w:after="60" w:line="360" w:lineRule="auto"/>
        <w:ind w:left="284" w:right="17" w:firstLine="0"/>
        <w:jc w:val="both"/>
        <w:rPr>
          <w:sz w:val="28"/>
          <w:szCs w:val="28"/>
          <w:lang w:val="fr-FR"/>
        </w:rPr>
      </w:pPr>
      <w:r w:rsidRPr="00CC40CF">
        <w:rPr>
          <w:sz w:val="28"/>
          <w:szCs w:val="28"/>
          <w:lang w:val="fr-FR"/>
        </w:rPr>
        <w:t>Ngày khởi công</w:t>
      </w:r>
      <w:r w:rsidRPr="00CC40CF">
        <w:rPr>
          <w:sz w:val="28"/>
          <w:szCs w:val="28"/>
          <w:lang w:val="fr-FR"/>
        </w:rPr>
        <w:tab/>
        <w:t>:</w:t>
      </w:r>
      <w:r w:rsidR="00AC337E" w:rsidRPr="00CC40CF">
        <w:rPr>
          <w:sz w:val="28"/>
          <w:szCs w:val="28"/>
          <w:lang w:val="fr-FR"/>
        </w:rPr>
        <w:t xml:space="preserve"> </w:t>
      </w:r>
      <w:r w:rsidR="00E02F31" w:rsidRPr="00842082">
        <w:rPr>
          <w:sz w:val="28"/>
          <w:szCs w:val="28"/>
          <w:highlight w:val="yellow"/>
        </w:rPr>
        <w:t>{{GLOBAL__31_12_2025}}</w:t>
      </w:r>
      <w:r w:rsidR="00E02F31" w:rsidRPr="00CC40CF">
        <w:rPr>
          <w:sz w:val="28"/>
          <w:szCs w:val="28"/>
        </w:rPr>
        <w:t>.</w:t>
      </w:r>
    </w:p>
    <w:p w14:paraId="631ED353" w14:textId="77777777" w:rsidR="000A5C7D" w:rsidRPr="00CC40CF" w:rsidRDefault="004D2433" w:rsidP="0049140C">
      <w:pPr>
        <w:numPr>
          <w:ilvl w:val="0"/>
          <w:numId w:val="4"/>
        </w:numPr>
        <w:tabs>
          <w:tab w:val="clear" w:pos="826"/>
          <w:tab w:val="num" w:pos="426"/>
        </w:tabs>
        <w:spacing w:before="60" w:after="60" w:line="360" w:lineRule="auto"/>
        <w:ind w:left="284" w:right="17" w:firstLine="0"/>
        <w:jc w:val="both"/>
        <w:rPr>
          <w:sz w:val="28"/>
          <w:szCs w:val="28"/>
          <w:lang w:val="fr-FR"/>
        </w:rPr>
      </w:pPr>
      <w:r w:rsidRPr="00CC40CF">
        <w:rPr>
          <w:sz w:val="28"/>
          <w:szCs w:val="28"/>
          <w:lang w:val="fr-FR"/>
        </w:rPr>
        <w:t>Ngày hoàn thành </w:t>
      </w:r>
      <w:r w:rsidR="000A5C7D" w:rsidRPr="00CC40CF">
        <w:rPr>
          <w:sz w:val="28"/>
          <w:szCs w:val="28"/>
          <w:lang w:val="fr-FR"/>
        </w:rPr>
        <w:t>:</w:t>
      </w:r>
      <w:r w:rsidR="00A464BE" w:rsidRPr="00CC40CF">
        <w:rPr>
          <w:sz w:val="28"/>
          <w:szCs w:val="28"/>
          <w:lang w:val="fr-FR"/>
        </w:rPr>
        <w:t xml:space="preserve"> </w:t>
      </w:r>
      <w:r w:rsidR="00E02F31" w:rsidRPr="00842082">
        <w:rPr>
          <w:sz w:val="28"/>
          <w:szCs w:val="28"/>
          <w:highlight w:val="yellow"/>
          <w:lang w:val="fr-FR"/>
        </w:rPr>
        <w:t>{{GLOBAL__29_01_2026}}</w:t>
      </w:r>
      <w:r w:rsidR="00E02F31" w:rsidRPr="00CC40CF">
        <w:rPr>
          <w:sz w:val="28"/>
          <w:szCs w:val="28"/>
          <w:lang w:val="fr-FR"/>
        </w:rPr>
        <w:t>.</w:t>
      </w:r>
    </w:p>
    <w:p w14:paraId="309E060C" w14:textId="77777777" w:rsidR="007978C8" w:rsidRPr="00CC40CF" w:rsidRDefault="007978C8" w:rsidP="0049140C">
      <w:pPr>
        <w:numPr>
          <w:ilvl w:val="0"/>
          <w:numId w:val="4"/>
        </w:numPr>
        <w:tabs>
          <w:tab w:val="clear" w:pos="826"/>
          <w:tab w:val="num" w:pos="426"/>
        </w:tabs>
        <w:spacing w:before="60" w:after="60" w:line="360" w:lineRule="auto"/>
        <w:ind w:left="284" w:right="17" w:firstLine="0"/>
        <w:jc w:val="both"/>
        <w:rPr>
          <w:sz w:val="28"/>
          <w:szCs w:val="28"/>
          <w:lang w:val="fr-FR"/>
        </w:rPr>
      </w:pPr>
      <w:r w:rsidRPr="00CC40CF">
        <w:rPr>
          <w:sz w:val="28"/>
          <w:szCs w:val="28"/>
          <w:lang w:val="fr-FR"/>
        </w:rPr>
        <w:t>Đảm bảo yê</w:t>
      </w:r>
      <w:r w:rsidR="00081F64" w:rsidRPr="00CC40CF">
        <w:rPr>
          <w:sz w:val="28"/>
          <w:szCs w:val="28"/>
          <w:lang w:val="fr-FR"/>
        </w:rPr>
        <w:t>u cầu tiến độ thi công.</w:t>
      </w:r>
    </w:p>
    <w:p w14:paraId="395ACD9B" w14:textId="77777777" w:rsidR="00256E36" w:rsidRPr="00CC40CF" w:rsidRDefault="00256E36" w:rsidP="0049140C">
      <w:pPr>
        <w:numPr>
          <w:ilvl w:val="0"/>
          <w:numId w:val="14"/>
        </w:numPr>
        <w:tabs>
          <w:tab w:val="num" w:pos="426"/>
        </w:tabs>
        <w:spacing w:before="60" w:after="60" w:line="360" w:lineRule="auto"/>
        <w:ind w:left="284" w:right="17" w:firstLine="0"/>
        <w:jc w:val="both"/>
        <w:rPr>
          <w:b/>
          <w:i/>
          <w:sz w:val="28"/>
          <w:szCs w:val="28"/>
          <w:lang w:val="fr-FR"/>
        </w:rPr>
      </w:pPr>
      <w:r w:rsidRPr="00CC40CF">
        <w:rPr>
          <w:b/>
          <w:i/>
          <w:sz w:val="28"/>
          <w:szCs w:val="28"/>
          <w:lang w:val="fr-FR"/>
        </w:rPr>
        <w:t xml:space="preserve">Về đặc điểm biện pháp để bảo vệ an toàn lao động, an toàn phòng </w:t>
      </w:r>
      <w:r w:rsidR="00905261" w:rsidRPr="00CC40CF">
        <w:rPr>
          <w:b/>
          <w:i/>
          <w:sz w:val="28"/>
          <w:szCs w:val="28"/>
          <w:lang w:val="fr-FR"/>
        </w:rPr>
        <w:t>chống cháy nổ</w:t>
      </w:r>
      <w:r w:rsidRPr="00CC40CF">
        <w:rPr>
          <w:b/>
          <w:i/>
          <w:sz w:val="28"/>
          <w:szCs w:val="28"/>
          <w:lang w:val="fr-FR"/>
        </w:rPr>
        <w:t>, chống ô nhiễm môi trường và an toàn sử dụng.</w:t>
      </w:r>
    </w:p>
    <w:p w14:paraId="6B8E8594" w14:textId="77777777" w:rsidR="009D5B24" w:rsidRPr="00CC40CF" w:rsidRDefault="00D33F52" w:rsidP="0049140C">
      <w:pPr>
        <w:numPr>
          <w:ilvl w:val="0"/>
          <w:numId w:val="4"/>
        </w:numPr>
        <w:tabs>
          <w:tab w:val="clear" w:pos="826"/>
          <w:tab w:val="num" w:pos="426"/>
        </w:tabs>
        <w:spacing w:before="60" w:after="60" w:line="360" w:lineRule="auto"/>
        <w:ind w:left="284" w:right="17" w:firstLine="0"/>
        <w:jc w:val="both"/>
        <w:rPr>
          <w:b/>
          <w:i/>
          <w:sz w:val="28"/>
          <w:szCs w:val="28"/>
          <w:lang w:val="nl-NL"/>
        </w:rPr>
      </w:pPr>
      <w:r w:rsidRPr="00CC40CF">
        <w:rPr>
          <w:bCs/>
          <w:sz w:val="28"/>
          <w:szCs w:val="28"/>
          <w:lang w:val="nl-NL"/>
        </w:rPr>
        <w:t xml:space="preserve"> </w:t>
      </w:r>
      <w:r w:rsidR="009D5B24" w:rsidRPr="00CC40CF">
        <w:rPr>
          <w:bCs/>
          <w:sz w:val="28"/>
          <w:szCs w:val="28"/>
          <w:lang w:val="nl-NL"/>
        </w:rPr>
        <w:t>Đảm bảo</w:t>
      </w:r>
      <w:r w:rsidR="00BB38E6" w:rsidRPr="00CC40CF">
        <w:rPr>
          <w:bCs/>
          <w:sz w:val="28"/>
          <w:szCs w:val="28"/>
          <w:lang w:val="nl-NL"/>
        </w:rPr>
        <w:t xml:space="preserve"> các </w:t>
      </w:r>
      <w:r w:rsidR="00BB38E6" w:rsidRPr="00CC40CF">
        <w:rPr>
          <w:sz w:val="28"/>
          <w:szCs w:val="28"/>
          <w:lang w:val="nl-NL"/>
        </w:rPr>
        <w:t xml:space="preserve">biện pháp bảo vệ an toàn lao động, an toàn phòng </w:t>
      </w:r>
      <w:r w:rsidR="00905261" w:rsidRPr="00CC40CF">
        <w:rPr>
          <w:sz w:val="28"/>
          <w:szCs w:val="28"/>
          <w:lang w:val="nl-NL"/>
        </w:rPr>
        <w:t>chống cháy nổ</w:t>
      </w:r>
      <w:r w:rsidR="00BB38E6" w:rsidRPr="00CC40CF">
        <w:rPr>
          <w:sz w:val="28"/>
          <w:szCs w:val="28"/>
          <w:lang w:val="nl-NL"/>
        </w:rPr>
        <w:t>, chống ô nhiễm môi trường và an toàn</w:t>
      </w:r>
      <w:r w:rsidR="00337453" w:rsidRPr="00CC40CF">
        <w:rPr>
          <w:sz w:val="28"/>
          <w:szCs w:val="28"/>
          <w:lang w:val="nl-NL"/>
        </w:rPr>
        <w:t>.</w:t>
      </w:r>
      <w:r w:rsidR="00BB38E6" w:rsidRPr="00CC40CF">
        <w:rPr>
          <w:sz w:val="28"/>
          <w:szCs w:val="28"/>
          <w:lang w:val="nl-NL"/>
        </w:rPr>
        <w:t xml:space="preserve"> </w:t>
      </w:r>
    </w:p>
    <w:p w14:paraId="55A7698A" w14:textId="77777777" w:rsidR="00EE169A" w:rsidRPr="00CC40CF" w:rsidRDefault="00256E36" w:rsidP="0049140C">
      <w:pPr>
        <w:numPr>
          <w:ilvl w:val="0"/>
          <w:numId w:val="14"/>
        </w:numPr>
        <w:tabs>
          <w:tab w:val="num" w:pos="426"/>
        </w:tabs>
        <w:spacing w:before="60" w:after="60" w:line="360" w:lineRule="auto"/>
        <w:ind w:left="284" w:right="17" w:firstLine="0"/>
        <w:jc w:val="both"/>
        <w:rPr>
          <w:b/>
          <w:i/>
          <w:sz w:val="28"/>
          <w:szCs w:val="28"/>
          <w:lang w:val="nl-NL"/>
        </w:rPr>
      </w:pPr>
      <w:r w:rsidRPr="00CC40CF">
        <w:rPr>
          <w:b/>
          <w:i/>
          <w:sz w:val="28"/>
          <w:szCs w:val="28"/>
          <w:lang w:val="nl-NL"/>
        </w:rPr>
        <w:t>Về chất lượng hạng mục công trình xây dựng, công trình xây dựng</w:t>
      </w:r>
      <w:r w:rsidR="00EE169A" w:rsidRPr="00CC40CF">
        <w:rPr>
          <w:b/>
          <w:i/>
          <w:sz w:val="28"/>
          <w:szCs w:val="28"/>
          <w:lang w:val="nl-NL"/>
        </w:rPr>
        <w:t> :</w:t>
      </w:r>
      <w:r w:rsidRPr="00CC40CF">
        <w:rPr>
          <w:b/>
          <w:i/>
          <w:sz w:val="28"/>
          <w:szCs w:val="28"/>
          <w:lang w:val="nl-NL"/>
        </w:rPr>
        <w:t xml:space="preserve"> </w:t>
      </w:r>
    </w:p>
    <w:p w14:paraId="1288A6D5" w14:textId="77777777" w:rsidR="000A5C7D" w:rsidRPr="00CC40CF" w:rsidRDefault="001E0C10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51237">
        <w:rPr>
          <w:bCs/>
          <w:snapToGrid w:val="0"/>
          <w:sz w:val="28"/>
          <w:szCs w:val="28"/>
          <w:lang w:val="nl-NL"/>
        </w:rPr>
        <w:lastRenderedPageBreak/>
        <w:t xml:space="preserve">So sánh </w:t>
      </w:r>
      <w:r w:rsidR="00ED530A" w:rsidRPr="00C51237">
        <w:rPr>
          <w:bCs/>
          <w:snapToGrid w:val="0"/>
          <w:sz w:val="28"/>
          <w:szCs w:val="28"/>
          <w:lang w:val="nl-NL"/>
        </w:rPr>
        <w:t>với</w:t>
      </w:r>
      <w:r w:rsidR="00256E36" w:rsidRPr="00C51237">
        <w:rPr>
          <w:bCs/>
          <w:snapToGrid w:val="0"/>
          <w:sz w:val="28"/>
          <w:szCs w:val="28"/>
          <w:lang w:val="nl-NL"/>
        </w:rPr>
        <w:t xml:space="preserve"> </w:t>
      </w:r>
      <w:r w:rsidR="00D34CA1" w:rsidRPr="00C51237">
        <w:rPr>
          <w:bCs/>
          <w:snapToGrid w:val="0"/>
          <w:sz w:val="28"/>
          <w:szCs w:val="28"/>
          <w:lang w:val="nl-NL"/>
        </w:rPr>
        <w:t>thiết kế</w:t>
      </w:r>
      <w:r w:rsidR="000948C5" w:rsidRPr="00C51237">
        <w:rPr>
          <w:bCs/>
          <w:snapToGrid w:val="0"/>
          <w:sz w:val="28"/>
          <w:szCs w:val="28"/>
          <w:lang w:val="nl-NL"/>
        </w:rPr>
        <w:t>,</w:t>
      </w:r>
      <w:r w:rsidR="000948C5" w:rsidRPr="00CC40CF">
        <w:rPr>
          <w:bCs/>
          <w:snapToGrid w:val="0"/>
          <w:sz w:val="28"/>
          <w:szCs w:val="28"/>
          <w:lang w:val="nl-NL"/>
        </w:rPr>
        <w:t xml:space="preserve"> biện</w:t>
      </w:r>
      <w:r w:rsidR="00C34D4D" w:rsidRPr="00CC40CF">
        <w:rPr>
          <w:bCs/>
          <w:snapToGrid w:val="0"/>
          <w:sz w:val="28"/>
          <w:szCs w:val="28"/>
          <w:lang w:val="nl-NL"/>
        </w:rPr>
        <w:t xml:space="preserve"> pháp thi công đã được phê duyệt</w:t>
      </w:r>
      <w:r w:rsidR="00ED530A" w:rsidRPr="00CC40CF">
        <w:rPr>
          <w:bCs/>
          <w:snapToGrid w:val="0"/>
          <w:sz w:val="28"/>
          <w:szCs w:val="28"/>
          <w:lang w:val="nl-NL"/>
        </w:rPr>
        <w:t>:</w:t>
      </w:r>
      <w:r w:rsidR="00746B22" w:rsidRPr="00CC40CF">
        <w:rPr>
          <w:bCs/>
          <w:snapToGrid w:val="0"/>
          <w:sz w:val="28"/>
          <w:szCs w:val="28"/>
          <w:lang w:val="nl-NL"/>
        </w:rPr>
        <w:t xml:space="preserve"> </w:t>
      </w:r>
      <w:r w:rsidR="00A307EF" w:rsidRPr="00CC40CF">
        <w:rPr>
          <w:bCs/>
          <w:snapToGrid w:val="0"/>
          <w:sz w:val="28"/>
          <w:szCs w:val="28"/>
          <w:lang w:val="nl-NL"/>
        </w:rPr>
        <w:t>Tuân thủ hồ sơ thiết kế, biện pháp thi công được duyệt</w:t>
      </w:r>
      <w:r w:rsidR="00EA627C" w:rsidRPr="00CC40CF">
        <w:rPr>
          <w:bCs/>
          <w:snapToGrid w:val="0"/>
          <w:sz w:val="28"/>
          <w:szCs w:val="28"/>
          <w:lang w:val="nl-NL"/>
        </w:rPr>
        <w:t>.</w:t>
      </w:r>
    </w:p>
    <w:p w14:paraId="1F74E8BC" w14:textId="77777777" w:rsidR="000A5C7D" w:rsidRPr="00CC40CF" w:rsidRDefault="001E0C10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 xml:space="preserve">So sánh với </w:t>
      </w:r>
      <w:r w:rsidR="001C5146" w:rsidRPr="00CC40CF">
        <w:rPr>
          <w:bCs/>
          <w:snapToGrid w:val="0"/>
          <w:sz w:val="28"/>
          <w:szCs w:val="28"/>
          <w:lang w:val="nl-NL"/>
        </w:rPr>
        <w:t>Quy định, quy</w:t>
      </w:r>
      <w:r w:rsidR="00256E36" w:rsidRPr="00CC40CF">
        <w:rPr>
          <w:bCs/>
          <w:snapToGrid w:val="0"/>
          <w:sz w:val="28"/>
          <w:szCs w:val="28"/>
          <w:lang w:val="nl-NL"/>
        </w:rPr>
        <w:t xml:space="preserve"> phạm kỹ thuật, tài liệu chỉ dẫn kỹ thuật chuyên môn</w:t>
      </w:r>
      <w:r w:rsidR="00791ABF" w:rsidRPr="00CC40CF">
        <w:rPr>
          <w:bCs/>
          <w:snapToGrid w:val="0"/>
          <w:sz w:val="28"/>
          <w:szCs w:val="28"/>
          <w:lang w:val="nl-NL"/>
        </w:rPr>
        <w:t>:</w:t>
      </w:r>
      <w:r w:rsidRPr="00CC40CF">
        <w:rPr>
          <w:bCs/>
          <w:snapToGrid w:val="0"/>
          <w:sz w:val="28"/>
          <w:szCs w:val="28"/>
          <w:lang w:val="nl-NL"/>
        </w:rPr>
        <w:t xml:space="preserve"> </w:t>
      </w:r>
      <w:r w:rsidR="00F40374" w:rsidRPr="00CC40CF">
        <w:rPr>
          <w:bCs/>
          <w:snapToGrid w:val="0"/>
          <w:sz w:val="28"/>
          <w:szCs w:val="28"/>
          <w:lang w:val="nl-NL"/>
        </w:rPr>
        <w:t>Tuân thủ các quy định hiện hành</w:t>
      </w:r>
      <w:r w:rsidR="00EA627C" w:rsidRPr="00CC40CF">
        <w:rPr>
          <w:bCs/>
          <w:snapToGrid w:val="0"/>
          <w:sz w:val="28"/>
          <w:szCs w:val="28"/>
          <w:lang w:val="nl-NL"/>
        </w:rPr>
        <w:t>.</w:t>
      </w:r>
    </w:p>
    <w:p w14:paraId="63114657" w14:textId="77777777" w:rsidR="000A5C7D" w:rsidRPr="00CC40CF" w:rsidRDefault="00187420" w:rsidP="0049140C">
      <w:pPr>
        <w:numPr>
          <w:ilvl w:val="0"/>
          <w:numId w:val="4"/>
        </w:numPr>
        <w:tabs>
          <w:tab w:val="clear" w:pos="826"/>
          <w:tab w:val="num" w:pos="426"/>
          <w:tab w:val="num" w:pos="1080"/>
        </w:tabs>
        <w:spacing w:before="60" w:after="60" w:line="360" w:lineRule="auto"/>
        <w:ind w:left="284" w:firstLine="0"/>
        <w:jc w:val="both"/>
        <w:rPr>
          <w:bCs/>
          <w:snapToGrid w:val="0"/>
          <w:sz w:val="28"/>
          <w:szCs w:val="28"/>
          <w:lang w:val="nl-NL"/>
        </w:rPr>
      </w:pPr>
      <w:r w:rsidRPr="00CC40CF">
        <w:rPr>
          <w:bCs/>
          <w:snapToGrid w:val="0"/>
          <w:sz w:val="28"/>
          <w:szCs w:val="28"/>
          <w:lang w:val="nl-NL"/>
        </w:rPr>
        <w:t>Đối với  yêu cầu kỹ thuật của công trình: Đạt.</w:t>
      </w:r>
    </w:p>
    <w:p w14:paraId="28C473D7" w14:textId="77777777" w:rsidR="00992EE4" w:rsidRPr="00CC40CF" w:rsidRDefault="00256E36" w:rsidP="0049140C">
      <w:pPr>
        <w:numPr>
          <w:ilvl w:val="0"/>
          <w:numId w:val="14"/>
        </w:numPr>
        <w:tabs>
          <w:tab w:val="num" w:pos="426"/>
        </w:tabs>
        <w:spacing w:before="60" w:after="60" w:line="360" w:lineRule="auto"/>
        <w:ind w:left="284" w:right="17" w:firstLine="0"/>
        <w:jc w:val="both"/>
        <w:rPr>
          <w:b/>
          <w:i/>
          <w:sz w:val="28"/>
          <w:szCs w:val="28"/>
          <w:lang w:val="nl-NL"/>
        </w:rPr>
      </w:pPr>
      <w:r w:rsidRPr="00CC40CF">
        <w:rPr>
          <w:b/>
          <w:i/>
          <w:sz w:val="28"/>
          <w:szCs w:val="28"/>
          <w:lang w:val="nl-NL"/>
        </w:rPr>
        <w:t>Các ý kiến khác</w:t>
      </w:r>
      <w:r w:rsidR="00541421" w:rsidRPr="00CC40CF">
        <w:rPr>
          <w:b/>
          <w:i/>
          <w:sz w:val="28"/>
          <w:szCs w:val="28"/>
          <w:lang w:val="nl-NL"/>
        </w:rPr>
        <w:t> :</w:t>
      </w:r>
      <w:r w:rsidR="00FF68FC" w:rsidRPr="00CC40CF">
        <w:rPr>
          <w:b/>
          <w:i/>
          <w:sz w:val="28"/>
          <w:szCs w:val="28"/>
          <w:lang w:val="nl-NL"/>
        </w:rPr>
        <w:t xml:space="preserve">  </w:t>
      </w:r>
      <w:r w:rsidR="0042574D" w:rsidRPr="00CC40CF">
        <w:rPr>
          <w:b/>
          <w:i/>
          <w:sz w:val="28"/>
          <w:szCs w:val="28"/>
          <w:lang w:val="nl-NL"/>
        </w:rPr>
        <w:t>Không</w:t>
      </w:r>
      <w:r w:rsidR="00074D91" w:rsidRPr="00CC40CF">
        <w:rPr>
          <w:b/>
          <w:i/>
          <w:sz w:val="28"/>
          <w:szCs w:val="28"/>
          <w:lang w:val="nl-NL"/>
        </w:rPr>
        <w:t>.</w:t>
      </w:r>
    </w:p>
    <w:p w14:paraId="139CB8BA" w14:textId="77777777" w:rsidR="00277398" w:rsidRPr="00CC40CF" w:rsidRDefault="00EA11D8" w:rsidP="0049140C">
      <w:pPr>
        <w:widowControl w:val="0"/>
        <w:autoSpaceDE w:val="0"/>
        <w:autoSpaceDN w:val="0"/>
        <w:adjustRightInd w:val="0"/>
        <w:spacing w:line="360" w:lineRule="auto"/>
        <w:ind w:right="-14" w:firstLine="720"/>
        <w:jc w:val="both"/>
        <w:rPr>
          <w:bCs/>
          <w:iCs/>
          <w:sz w:val="28"/>
          <w:szCs w:val="28"/>
        </w:rPr>
      </w:pPr>
      <w:r w:rsidRPr="00CC40CF">
        <w:rPr>
          <w:b/>
          <w:bCs/>
          <w:sz w:val="28"/>
          <w:szCs w:val="28"/>
          <w:lang w:val="nl-NL"/>
        </w:rPr>
        <w:t>Kết luận</w:t>
      </w:r>
      <w:r w:rsidR="00256E36" w:rsidRPr="00CC40CF">
        <w:rPr>
          <w:b/>
          <w:bCs/>
          <w:sz w:val="28"/>
          <w:szCs w:val="28"/>
          <w:lang w:val="nl-NL"/>
        </w:rPr>
        <w:t>:</w:t>
      </w:r>
      <w:r w:rsidR="005859B3" w:rsidRPr="00CC40CF">
        <w:rPr>
          <w:b/>
          <w:bCs/>
          <w:sz w:val="28"/>
          <w:szCs w:val="28"/>
          <w:lang w:val="nl-NL"/>
        </w:rPr>
        <w:t xml:space="preserve"> </w:t>
      </w:r>
      <w:r w:rsidR="00A05DEC" w:rsidRPr="00CC40CF">
        <w:rPr>
          <w:bCs/>
          <w:sz w:val="28"/>
          <w:szCs w:val="28"/>
          <w:lang w:val="nl-NL"/>
        </w:rPr>
        <w:t>Đồ</w:t>
      </w:r>
      <w:r w:rsidR="00B36582" w:rsidRPr="00CC40CF">
        <w:rPr>
          <w:bCs/>
          <w:sz w:val="28"/>
          <w:szCs w:val="28"/>
          <w:lang w:val="nl-NL"/>
        </w:rPr>
        <w:t xml:space="preserve">ng </w:t>
      </w:r>
      <w:r w:rsidR="00A05DEC" w:rsidRPr="00CC40CF">
        <w:rPr>
          <w:bCs/>
          <w:sz w:val="28"/>
          <w:szCs w:val="28"/>
          <w:lang w:val="nl-NL"/>
        </w:rPr>
        <w:t>ý</w:t>
      </w:r>
      <w:r w:rsidR="0043775C" w:rsidRPr="00CC40CF">
        <w:rPr>
          <w:bCs/>
          <w:sz w:val="28"/>
          <w:szCs w:val="28"/>
          <w:lang w:val="nl-NL"/>
        </w:rPr>
        <w:t xml:space="preserve"> nghiệm thu </w:t>
      </w:r>
      <w:r w:rsidR="00273DB1" w:rsidRPr="00CC40CF">
        <w:rPr>
          <w:bCs/>
          <w:sz w:val="28"/>
          <w:szCs w:val="28"/>
          <w:lang w:val="nl-NL"/>
        </w:rPr>
        <w:t>bàn giao</w:t>
      </w:r>
      <w:r w:rsidR="007626CD" w:rsidRPr="00CC40CF">
        <w:rPr>
          <w:bCs/>
          <w:sz w:val="28"/>
          <w:szCs w:val="28"/>
          <w:lang w:val="nl-NL"/>
        </w:rPr>
        <w:t xml:space="preserve"> công trình đưa vào sử dụng</w:t>
      </w:r>
      <w:r w:rsidR="00BC2B21" w:rsidRPr="00CC40CF">
        <w:rPr>
          <w:bCs/>
          <w:sz w:val="28"/>
          <w:szCs w:val="28"/>
          <w:lang w:val="nl-NL"/>
        </w:rPr>
        <w:t xml:space="preserve"> </w:t>
      </w:r>
      <w:r w:rsidR="008D4F14" w:rsidRPr="00CC40CF">
        <w:rPr>
          <w:sz w:val="28"/>
          <w:szCs w:val="28"/>
          <w:lang w:val="nl-NL" w:bidi="en-US"/>
        </w:rPr>
        <w:t xml:space="preserve">Gói thầu số 3: </w:t>
      </w:r>
      <w:r w:rsidR="008D4F14" w:rsidRPr="00842082">
        <w:rPr>
          <w:sz w:val="28"/>
          <w:szCs w:val="28"/>
          <w:highlight w:val="yellow"/>
          <w:lang w:val="nl-NL" w:bidi="en-US"/>
        </w:rPr>
        <w:t>{{GLOBAL__thi_cong_cai_tao_xay_dung_va_trang_bi_co_so_vat_chat_pgd_hac_tha}}</w:t>
      </w:r>
      <w:r w:rsidR="008D4F14" w:rsidRPr="00CC40CF">
        <w:rPr>
          <w:sz w:val="28"/>
          <w:szCs w:val="28"/>
          <w:lang w:val="nl-NL" w:bidi="en-US"/>
        </w:rPr>
        <w:t xml:space="preserve"> thuộc dự án </w:t>
      </w:r>
      <w:r w:rsidR="008D4F14" w:rsidRPr="00842082">
        <w:rPr>
          <w:sz w:val="28"/>
          <w:szCs w:val="28"/>
          <w:highlight w:val="yellow"/>
          <w:lang w:val="nl-NL" w:bidi="en-US"/>
        </w:rPr>
        <w:t>{{GLOBAL__cai_tao_va_trang_bi_co_so_vat_chat_tru_so_pgd_hac_thanh_chi_nhan}}</w:t>
      </w:r>
      <w:r w:rsidR="00915797" w:rsidRPr="00CC40CF">
        <w:rPr>
          <w:bCs/>
          <w:snapToGrid w:val="0"/>
          <w:sz w:val="28"/>
          <w:szCs w:val="28"/>
        </w:rPr>
        <w:t>;</w:t>
      </w:r>
    </w:p>
    <w:p w14:paraId="7E678531" w14:textId="77777777" w:rsidR="00046E7D" w:rsidRPr="00CC40CF" w:rsidRDefault="00256E36" w:rsidP="00943573">
      <w:pPr>
        <w:numPr>
          <w:ilvl w:val="0"/>
          <w:numId w:val="8"/>
        </w:numPr>
        <w:tabs>
          <w:tab w:val="left" w:pos="180"/>
        </w:tabs>
        <w:spacing w:before="60" w:after="60" w:line="360" w:lineRule="exact"/>
        <w:ind w:left="270"/>
        <w:jc w:val="center"/>
        <w:rPr>
          <w:b/>
          <w:bCs/>
          <w:sz w:val="28"/>
          <w:szCs w:val="28"/>
          <w:u w:val="single"/>
        </w:rPr>
      </w:pPr>
      <w:r w:rsidRPr="00CC40CF">
        <w:rPr>
          <w:b/>
          <w:bCs/>
          <w:sz w:val="28"/>
          <w:szCs w:val="28"/>
          <w:u w:val="single"/>
        </w:rPr>
        <w:t>Các bên tham gia nghiệm thu:</w:t>
      </w:r>
    </w:p>
    <w:p w14:paraId="646DAFE5" w14:textId="77777777" w:rsidR="00B678DC" w:rsidRPr="00277398" w:rsidRDefault="00B678DC" w:rsidP="00B678DC">
      <w:pPr>
        <w:tabs>
          <w:tab w:val="left" w:pos="180"/>
        </w:tabs>
        <w:spacing w:before="60" w:after="60" w:line="360" w:lineRule="exact"/>
        <w:ind w:left="270"/>
        <w:rPr>
          <w:b/>
          <w:bCs/>
          <w:sz w:val="28"/>
          <w:szCs w:val="28"/>
          <w:u w:val="single"/>
        </w:rPr>
      </w:pP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64522C" w:rsidRPr="00773AF4" w14:paraId="54FCAAC5" w14:textId="77777777" w:rsidTr="0064522C">
        <w:tc>
          <w:tcPr>
            <w:tcW w:w="4395" w:type="dxa"/>
          </w:tcPr>
          <w:p w14:paraId="5F01D136" w14:textId="77777777" w:rsidR="0064522C" w:rsidRPr="00773AF4" w:rsidRDefault="0064522C" w:rsidP="00101CB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 w:rsidRPr="00773AF4">
              <w:rPr>
                <w:b/>
                <w:bCs/>
                <w:iCs/>
                <w:sz w:val="26"/>
              </w:rPr>
              <w:t>ĐẠI DIỆN CHỦ ĐẦU TƯ</w:t>
            </w:r>
          </w:p>
          <w:p w14:paraId="63C3E978" w14:textId="77777777" w:rsidR="0064522C" w:rsidRPr="00773AF4" w:rsidRDefault="0064522C" w:rsidP="00156A6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both"/>
              <w:rPr>
                <w:b/>
                <w:bCs/>
                <w:iCs/>
                <w:sz w:val="26"/>
              </w:rPr>
            </w:pPr>
          </w:p>
          <w:p w14:paraId="6DE08D2A" w14:textId="77777777" w:rsidR="0064522C" w:rsidRPr="00773AF4" w:rsidRDefault="0064522C" w:rsidP="00156A6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both"/>
              <w:rPr>
                <w:b/>
                <w:bCs/>
                <w:iCs/>
                <w:sz w:val="26"/>
              </w:rPr>
            </w:pPr>
          </w:p>
          <w:p w14:paraId="5A9465AA" w14:textId="77777777" w:rsidR="0064522C" w:rsidRDefault="0064522C" w:rsidP="00BF08F8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0A0D09B2" w14:textId="77777777" w:rsidR="00BF08F8" w:rsidRDefault="00BF08F8" w:rsidP="00BF08F8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3139AA76" w14:textId="77777777" w:rsidR="00BF08F8" w:rsidRDefault="00BF08F8" w:rsidP="00BF08F8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0C4D3E92" w14:textId="77777777" w:rsidR="00B678DC" w:rsidRDefault="00B678DC" w:rsidP="00BF08F8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0A662861" w14:textId="77777777" w:rsidR="00BF08F8" w:rsidRPr="00BF08F8" w:rsidRDefault="00BF08F8" w:rsidP="00BF08F8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  <w:lang w:val="vi-VN"/>
              </w:rPr>
            </w:pPr>
          </w:p>
          <w:p w14:paraId="0C27D3B4" w14:textId="77777777" w:rsidR="0064522C" w:rsidRDefault="0064522C" w:rsidP="00156A6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both"/>
              <w:rPr>
                <w:b/>
                <w:bCs/>
                <w:iCs/>
                <w:sz w:val="26"/>
              </w:rPr>
            </w:pPr>
          </w:p>
          <w:p w14:paraId="6EF15849" w14:textId="77777777" w:rsidR="0064522C" w:rsidRPr="00773AF4" w:rsidRDefault="0064522C" w:rsidP="00156A6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both"/>
              <w:rPr>
                <w:b/>
                <w:bCs/>
                <w:iCs/>
                <w:sz w:val="26"/>
              </w:rPr>
            </w:pPr>
          </w:p>
          <w:p w14:paraId="3BD4D5B1" w14:textId="77777777" w:rsidR="0064522C" w:rsidRPr="00773AF4" w:rsidRDefault="0064522C" w:rsidP="00156A6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both"/>
              <w:rPr>
                <w:b/>
                <w:bCs/>
                <w:iCs/>
                <w:sz w:val="26"/>
              </w:rPr>
            </w:pPr>
          </w:p>
        </w:tc>
        <w:tc>
          <w:tcPr>
            <w:tcW w:w="5528" w:type="dxa"/>
          </w:tcPr>
          <w:p w14:paraId="6F16B3CD" w14:textId="77777777" w:rsidR="0064522C" w:rsidRPr="00773AF4" w:rsidRDefault="006815CB" w:rsidP="0064522C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>
              <w:rPr>
                <w:b/>
                <w:bCs/>
                <w:iCs/>
                <w:sz w:val="26"/>
              </w:rPr>
              <w:t xml:space="preserve">             </w:t>
            </w:r>
            <w:r w:rsidR="0064522C" w:rsidRPr="00773AF4">
              <w:rPr>
                <w:b/>
                <w:bCs/>
                <w:iCs/>
                <w:sz w:val="26"/>
              </w:rPr>
              <w:t>ĐẠI DIỆN ĐƠN VỊ</w:t>
            </w:r>
            <w:r w:rsidR="0064522C">
              <w:rPr>
                <w:b/>
                <w:bCs/>
                <w:iCs/>
                <w:sz w:val="26"/>
              </w:rPr>
              <w:t xml:space="preserve"> THIẾT KẾ</w:t>
            </w:r>
          </w:p>
        </w:tc>
      </w:tr>
      <w:tr w:rsidR="0064522C" w:rsidRPr="00773AF4" w14:paraId="7447B98E" w14:textId="77777777" w:rsidTr="0064522C">
        <w:tc>
          <w:tcPr>
            <w:tcW w:w="4395" w:type="dxa"/>
          </w:tcPr>
          <w:p w14:paraId="7C302599" w14:textId="77777777" w:rsidR="0064522C" w:rsidRPr="00773AF4" w:rsidRDefault="0064522C" w:rsidP="00101CB0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>
              <w:rPr>
                <w:b/>
                <w:bCs/>
                <w:iCs/>
                <w:sz w:val="26"/>
              </w:rPr>
              <w:t>ĐẠI DIỆN ĐƠN VỊ TVGS</w:t>
            </w:r>
          </w:p>
        </w:tc>
        <w:tc>
          <w:tcPr>
            <w:tcW w:w="5528" w:type="dxa"/>
          </w:tcPr>
          <w:p w14:paraId="5E1F5D36" w14:textId="77777777" w:rsidR="0064522C" w:rsidRPr="00773AF4" w:rsidRDefault="006815CB" w:rsidP="0064522C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>
              <w:rPr>
                <w:b/>
                <w:bCs/>
                <w:iCs/>
                <w:sz w:val="26"/>
              </w:rPr>
              <w:t xml:space="preserve">            </w:t>
            </w:r>
            <w:r w:rsidR="0064522C">
              <w:rPr>
                <w:b/>
                <w:bCs/>
                <w:iCs/>
                <w:sz w:val="26"/>
              </w:rPr>
              <w:t>ĐẠI DIỆN ĐƠN VỊ THI CÔNG</w:t>
            </w:r>
          </w:p>
        </w:tc>
      </w:tr>
    </w:tbl>
    <w:p w14:paraId="7EA66DB9" w14:textId="77777777" w:rsidR="00920E4D" w:rsidRPr="00773AF4" w:rsidRDefault="00920E4D" w:rsidP="00AA2108">
      <w:pPr>
        <w:tabs>
          <w:tab w:val="num" w:pos="-90"/>
          <w:tab w:val="left" w:pos="180"/>
          <w:tab w:val="num" w:pos="1080"/>
        </w:tabs>
        <w:spacing w:line="280" w:lineRule="atLeast"/>
        <w:jc w:val="both"/>
        <w:rPr>
          <w:b/>
          <w:bCs/>
          <w:iCs/>
          <w:sz w:val="26"/>
        </w:rPr>
      </w:pPr>
    </w:p>
    <w:sectPr w:rsidR="00920E4D" w:rsidRPr="00773AF4" w:rsidSect="00CC40CF">
      <w:footerReference w:type="default" r:id="rId9"/>
      <w:pgSz w:w="11907" w:h="16840" w:code="9"/>
      <w:pgMar w:top="567" w:right="851" w:bottom="1134" w:left="1418" w:header="720" w:footer="159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A9514" w14:textId="77777777" w:rsidR="00D32F03" w:rsidRPr="00826D94" w:rsidRDefault="00D32F03" w:rsidP="00826D94">
      <w:pPr>
        <w:pStyle w:val="Thnvnban3"/>
        <w:spacing w:before="0" w:line="240" w:lineRule="auto"/>
        <w:rPr>
          <w:rFonts w:ascii="Times New Roman" w:hAnsi="Times New Roman"/>
          <w:color w:val="auto"/>
          <w:sz w:val="24"/>
        </w:rPr>
      </w:pPr>
      <w:r>
        <w:separator/>
      </w:r>
    </w:p>
  </w:endnote>
  <w:endnote w:type="continuationSeparator" w:id="0">
    <w:p w14:paraId="6424DD00" w14:textId="77777777" w:rsidR="00D32F03" w:rsidRPr="00826D94" w:rsidRDefault="00D32F03" w:rsidP="00826D94">
      <w:pPr>
        <w:pStyle w:val="Thnvnban3"/>
        <w:spacing w:before="0" w:line="240" w:lineRule="auto"/>
        <w:rPr>
          <w:rFonts w:ascii="Times New Roman" w:hAnsi="Times New Roman"/>
          <w:color w:val="auto"/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06C" w14:textId="77777777" w:rsidR="00826D94" w:rsidRPr="00826D94" w:rsidRDefault="00826D94">
    <w:pPr>
      <w:pStyle w:val="Chntrang"/>
      <w:jc w:val="center"/>
      <w:rPr>
        <w:sz w:val="26"/>
        <w:szCs w:val="26"/>
      </w:rPr>
    </w:pPr>
    <w:r w:rsidRPr="00826D94">
      <w:rPr>
        <w:sz w:val="26"/>
        <w:szCs w:val="26"/>
      </w:rPr>
      <w:fldChar w:fldCharType="begin"/>
    </w:r>
    <w:r w:rsidRPr="00826D94">
      <w:rPr>
        <w:sz w:val="26"/>
        <w:szCs w:val="26"/>
      </w:rPr>
      <w:instrText xml:space="preserve"> PAGE   \* MERGEFORMAT </w:instrText>
    </w:r>
    <w:r w:rsidRPr="00826D94">
      <w:rPr>
        <w:sz w:val="26"/>
        <w:szCs w:val="26"/>
      </w:rPr>
      <w:fldChar w:fldCharType="separate"/>
    </w:r>
    <w:r w:rsidR="00D85AE9">
      <w:rPr>
        <w:noProof/>
        <w:sz w:val="26"/>
        <w:szCs w:val="26"/>
      </w:rPr>
      <w:t>- 2 -</w:t>
    </w:r>
    <w:r w:rsidRPr="00826D94">
      <w:rPr>
        <w:sz w:val="26"/>
        <w:szCs w:val="26"/>
      </w:rPr>
      <w:fldChar w:fldCharType="end"/>
    </w:r>
  </w:p>
  <w:p w14:paraId="08E0BB25" w14:textId="77777777" w:rsidR="00826D94" w:rsidRDefault="00826D9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612ED" w14:textId="77777777" w:rsidR="00D32F03" w:rsidRPr="00826D94" w:rsidRDefault="00D32F03" w:rsidP="00826D94">
      <w:pPr>
        <w:pStyle w:val="Thnvnban3"/>
        <w:spacing w:before="0" w:line="240" w:lineRule="auto"/>
        <w:rPr>
          <w:rFonts w:ascii="Times New Roman" w:hAnsi="Times New Roman"/>
          <w:color w:val="auto"/>
          <w:sz w:val="24"/>
        </w:rPr>
      </w:pPr>
      <w:r>
        <w:separator/>
      </w:r>
    </w:p>
  </w:footnote>
  <w:footnote w:type="continuationSeparator" w:id="0">
    <w:p w14:paraId="06226722" w14:textId="77777777" w:rsidR="00D32F03" w:rsidRPr="00826D94" w:rsidRDefault="00D32F03" w:rsidP="00826D94">
      <w:pPr>
        <w:pStyle w:val="Thnvnban3"/>
        <w:spacing w:before="0" w:line="240" w:lineRule="auto"/>
        <w:rPr>
          <w:rFonts w:ascii="Times New Roman" w:hAnsi="Times New Roman"/>
          <w:color w:val="auto"/>
          <w:sz w:val="24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7B6"/>
    <w:multiLevelType w:val="hybridMultilevel"/>
    <w:tmpl w:val="0EB698FE"/>
    <w:lvl w:ilvl="0" w:tplc="377ACD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.VnTime" w:hAnsi=".VnTime" w:hint="default"/>
        <w:i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AA15E7"/>
    <w:multiLevelType w:val="hybridMultilevel"/>
    <w:tmpl w:val="5C966CF2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7662A66">
      <w:start w:val="3"/>
      <w:numFmt w:val="decimal"/>
      <w:lvlText w:val="%3."/>
      <w:lvlJc w:val="left"/>
      <w:pPr>
        <w:tabs>
          <w:tab w:val="num" w:pos="2416"/>
        </w:tabs>
        <w:ind w:left="2416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2" w15:restartNumberingAfterBreak="0">
    <w:nsid w:val="0CD31C79"/>
    <w:multiLevelType w:val="hybridMultilevel"/>
    <w:tmpl w:val="D74C1EA6"/>
    <w:lvl w:ilvl="0" w:tplc="329C0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D46E09"/>
    <w:multiLevelType w:val="hybridMultilevel"/>
    <w:tmpl w:val="183CFD42"/>
    <w:lvl w:ilvl="0" w:tplc="5EB261D6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C62B4E"/>
    <w:multiLevelType w:val="hybridMultilevel"/>
    <w:tmpl w:val="D4FC7550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6"/>
        </w:tabs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5" w15:restartNumberingAfterBreak="0">
    <w:nsid w:val="1F953BA6"/>
    <w:multiLevelType w:val="hybridMultilevel"/>
    <w:tmpl w:val="2B6079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1A377F"/>
    <w:multiLevelType w:val="hybridMultilevel"/>
    <w:tmpl w:val="E0C460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141F3"/>
    <w:multiLevelType w:val="hybridMultilevel"/>
    <w:tmpl w:val="79F668C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BE04A2"/>
    <w:multiLevelType w:val="hybridMultilevel"/>
    <w:tmpl w:val="0EB698FE"/>
    <w:lvl w:ilvl="0" w:tplc="377ACD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.VnTime" w:hAnsi=".VnTime" w:hint="default"/>
        <w:i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6D2287"/>
    <w:multiLevelType w:val="hybridMultilevel"/>
    <w:tmpl w:val="5D8C1CAC"/>
    <w:lvl w:ilvl="0" w:tplc="364A047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/>
        <w:sz w:val="2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0B45AC"/>
    <w:multiLevelType w:val="hybridMultilevel"/>
    <w:tmpl w:val="D4FC7550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6"/>
        </w:tabs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11" w15:restartNumberingAfterBreak="0">
    <w:nsid w:val="51B14599"/>
    <w:multiLevelType w:val="hybridMultilevel"/>
    <w:tmpl w:val="0EB698FE"/>
    <w:lvl w:ilvl="0" w:tplc="377ACD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.VnTime" w:hAnsi=".VnTime" w:hint="default"/>
        <w:i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4951F62"/>
    <w:multiLevelType w:val="hybridMultilevel"/>
    <w:tmpl w:val="0626263C"/>
    <w:lvl w:ilvl="0" w:tplc="B3CACB9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85A30A0"/>
    <w:multiLevelType w:val="hybridMultilevel"/>
    <w:tmpl w:val="D74C1EA6"/>
    <w:lvl w:ilvl="0" w:tplc="329C0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A287353"/>
    <w:multiLevelType w:val="hybridMultilevel"/>
    <w:tmpl w:val="CEFE7A0C"/>
    <w:lvl w:ilvl="0" w:tplc="8ECED888">
      <w:start w:val="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.VnTime" w:eastAsia="Times New Roman" w:hAnsi=".VnTime" w:cs="Times New Roman" w:hint="default"/>
      </w:rPr>
    </w:lvl>
    <w:lvl w:ilvl="1" w:tplc="85DA74B0">
      <w:start w:val="1"/>
      <w:numFmt w:val="decimal"/>
      <w:lvlText w:val="%2."/>
      <w:lvlJc w:val="left"/>
      <w:pPr>
        <w:tabs>
          <w:tab w:val="num" w:pos="1973"/>
        </w:tabs>
        <w:ind w:left="1973" w:hanging="360"/>
      </w:pPr>
      <w:rPr>
        <w:rFonts w:hint="default"/>
      </w:rPr>
    </w:lvl>
    <w:lvl w:ilvl="2" w:tplc="A1E2D0D2">
      <w:start w:val="1"/>
      <w:numFmt w:val="lowerLetter"/>
      <w:lvlText w:val="%3."/>
      <w:lvlJc w:val="left"/>
      <w:pPr>
        <w:tabs>
          <w:tab w:val="num" w:pos="2873"/>
        </w:tabs>
        <w:ind w:left="2873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413"/>
        </w:tabs>
        <w:ind w:left="3413" w:hanging="360"/>
      </w:pPr>
    </w:lvl>
    <w:lvl w:ilvl="4" w:tplc="8ECED888">
      <w:start w:val="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.VnTime" w:eastAsia="Times New Roman" w:hAnsi=".VnTime" w:cs="Times New Roman" w:hint="default"/>
      </w:rPr>
    </w:lvl>
    <w:lvl w:ilvl="5" w:tplc="7CC64608">
      <w:start w:val="1"/>
      <w:numFmt w:val="lowerLetter"/>
      <w:lvlText w:val="%6)"/>
      <w:lvlJc w:val="left"/>
      <w:pPr>
        <w:tabs>
          <w:tab w:val="num" w:pos="5033"/>
        </w:tabs>
        <w:ind w:left="5033" w:hanging="360"/>
      </w:pPr>
      <w:rPr>
        <w:rFonts w:hint="default"/>
      </w:rPr>
    </w:lvl>
    <w:lvl w:ilvl="6" w:tplc="8ECED888">
      <w:start w:val="1"/>
      <w:numFmt w:val="bullet"/>
      <w:lvlText w:val="-"/>
      <w:lvlJc w:val="left"/>
      <w:pPr>
        <w:tabs>
          <w:tab w:val="num" w:pos="5603"/>
        </w:tabs>
        <w:ind w:left="5603" w:hanging="390"/>
      </w:pPr>
      <w:rPr>
        <w:rFonts w:ascii=".VnTime" w:eastAsia="Times New Roman" w:hAnsi=".VnTime" w:cs="Times New Roman"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93"/>
        </w:tabs>
        <w:ind w:left="62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13"/>
        </w:tabs>
        <w:ind w:left="7013" w:hanging="180"/>
      </w:pPr>
    </w:lvl>
  </w:abstractNum>
  <w:abstractNum w:abstractNumId="15" w15:restartNumberingAfterBreak="0">
    <w:nsid w:val="5DDA2BDC"/>
    <w:multiLevelType w:val="hybridMultilevel"/>
    <w:tmpl w:val="09FA0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CF3661"/>
    <w:multiLevelType w:val="hybridMultilevel"/>
    <w:tmpl w:val="BD72483E"/>
    <w:lvl w:ilvl="0" w:tplc="3712303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.VnTime" w:hAnsi=".VnTime" w:hint="default"/>
        <w:i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64937"/>
    <w:multiLevelType w:val="hybridMultilevel"/>
    <w:tmpl w:val="D4FC7550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6"/>
        </w:tabs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18" w15:restartNumberingAfterBreak="0">
    <w:nsid w:val="67F732DC"/>
    <w:multiLevelType w:val="hybridMultilevel"/>
    <w:tmpl w:val="5D8C1CAC"/>
    <w:lvl w:ilvl="0" w:tplc="364A047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/>
        <w:sz w:val="2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924EEB"/>
    <w:multiLevelType w:val="hybridMultilevel"/>
    <w:tmpl w:val="D4FC7550"/>
    <w:lvl w:ilvl="0" w:tplc="8ECED888">
      <w:start w:val="1"/>
      <w:numFmt w:val="bullet"/>
      <w:lvlText w:val="-"/>
      <w:lvlJc w:val="left"/>
      <w:pPr>
        <w:tabs>
          <w:tab w:val="num" w:pos="826"/>
        </w:tabs>
        <w:ind w:left="826" w:hanging="390"/>
      </w:pPr>
      <w:rPr>
        <w:rFonts w:ascii=".VnTime" w:eastAsia="Times New Roman" w:hAnsi=".VnTime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16"/>
        </w:tabs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6"/>
        </w:tabs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6"/>
        </w:tabs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6"/>
        </w:tabs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6"/>
        </w:tabs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6"/>
        </w:tabs>
        <w:ind w:left="6556" w:hanging="180"/>
      </w:pPr>
    </w:lvl>
  </w:abstractNum>
  <w:abstractNum w:abstractNumId="20" w15:restartNumberingAfterBreak="0">
    <w:nsid w:val="73C3557A"/>
    <w:multiLevelType w:val="hybridMultilevel"/>
    <w:tmpl w:val="72523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99A6CD4"/>
    <w:multiLevelType w:val="hybridMultilevel"/>
    <w:tmpl w:val="14FA1BB0"/>
    <w:lvl w:ilvl="0" w:tplc="5B564D10">
      <w:start w:val="1"/>
      <w:numFmt w:val="decimal"/>
      <w:lvlText w:val="%1,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1" w:tplc="8CE00C7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270498"/>
    <w:multiLevelType w:val="hybridMultilevel"/>
    <w:tmpl w:val="CE7E54E6"/>
    <w:lvl w:ilvl="0" w:tplc="8ECED888">
      <w:start w:val="1"/>
      <w:numFmt w:val="bullet"/>
      <w:lvlText w:val="-"/>
      <w:lvlJc w:val="left"/>
      <w:pPr>
        <w:ind w:left="19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192927098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603797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3" w16cid:durableId="58931912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965720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185210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1314114">
    <w:abstractNumId w:val="1"/>
    <w:lvlOverride w:ilvl="0"/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184605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8405100">
    <w:abstractNumId w:val="2"/>
  </w:num>
  <w:num w:numId="9" w16cid:durableId="1348095916">
    <w:abstractNumId w:val="8"/>
  </w:num>
  <w:num w:numId="10" w16cid:durableId="1349022101">
    <w:abstractNumId w:val="8"/>
  </w:num>
  <w:num w:numId="11" w16cid:durableId="878205870">
    <w:abstractNumId w:val="1"/>
  </w:num>
  <w:num w:numId="12" w16cid:durableId="1908412959">
    <w:abstractNumId w:val="16"/>
  </w:num>
  <w:num w:numId="13" w16cid:durableId="1507135389">
    <w:abstractNumId w:val="0"/>
  </w:num>
  <w:num w:numId="14" w16cid:durableId="441073178">
    <w:abstractNumId w:val="18"/>
  </w:num>
  <w:num w:numId="15" w16cid:durableId="1016157693">
    <w:abstractNumId w:val="4"/>
  </w:num>
  <w:num w:numId="16" w16cid:durableId="67924027">
    <w:abstractNumId w:val="20"/>
  </w:num>
  <w:num w:numId="17" w16cid:durableId="1582525023">
    <w:abstractNumId w:val="7"/>
  </w:num>
  <w:num w:numId="18" w16cid:durableId="493448791">
    <w:abstractNumId w:val="15"/>
  </w:num>
  <w:num w:numId="19" w16cid:durableId="1437411164">
    <w:abstractNumId w:val="5"/>
  </w:num>
  <w:num w:numId="20" w16cid:durableId="816259883">
    <w:abstractNumId w:val="6"/>
  </w:num>
  <w:num w:numId="21" w16cid:durableId="1681421580">
    <w:abstractNumId w:val="11"/>
  </w:num>
  <w:num w:numId="22" w16cid:durableId="557134796">
    <w:abstractNumId w:val="3"/>
  </w:num>
  <w:num w:numId="23" w16cid:durableId="1425145893">
    <w:abstractNumId w:val="13"/>
  </w:num>
  <w:num w:numId="24" w16cid:durableId="1061712118">
    <w:abstractNumId w:val="22"/>
  </w:num>
  <w:num w:numId="25" w16cid:durableId="1313872490">
    <w:abstractNumId w:val="9"/>
  </w:num>
  <w:num w:numId="26" w16cid:durableId="2806502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7E8"/>
    <w:rsid w:val="00000EB8"/>
    <w:rsid w:val="00000F4C"/>
    <w:rsid w:val="00001411"/>
    <w:rsid w:val="00002ED6"/>
    <w:rsid w:val="00003135"/>
    <w:rsid w:val="000040FA"/>
    <w:rsid w:val="0000696C"/>
    <w:rsid w:val="00010A9C"/>
    <w:rsid w:val="0001311F"/>
    <w:rsid w:val="00014780"/>
    <w:rsid w:val="0001712A"/>
    <w:rsid w:val="0002147C"/>
    <w:rsid w:val="00022F7C"/>
    <w:rsid w:val="000273B7"/>
    <w:rsid w:val="000356B2"/>
    <w:rsid w:val="00036C87"/>
    <w:rsid w:val="00036EA8"/>
    <w:rsid w:val="0004029F"/>
    <w:rsid w:val="000421A7"/>
    <w:rsid w:val="00043865"/>
    <w:rsid w:val="00046E7D"/>
    <w:rsid w:val="00050B32"/>
    <w:rsid w:val="0005254C"/>
    <w:rsid w:val="00053B4F"/>
    <w:rsid w:val="000548D6"/>
    <w:rsid w:val="000548DF"/>
    <w:rsid w:val="00057DD5"/>
    <w:rsid w:val="00072378"/>
    <w:rsid w:val="00074AED"/>
    <w:rsid w:val="00074D91"/>
    <w:rsid w:val="00074EF4"/>
    <w:rsid w:val="000755C1"/>
    <w:rsid w:val="000769C5"/>
    <w:rsid w:val="00081604"/>
    <w:rsid w:val="00081F64"/>
    <w:rsid w:val="00082019"/>
    <w:rsid w:val="00083110"/>
    <w:rsid w:val="00085B5A"/>
    <w:rsid w:val="000902F7"/>
    <w:rsid w:val="000937B3"/>
    <w:rsid w:val="00094552"/>
    <w:rsid w:val="000948C5"/>
    <w:rsid w:val="00095F26"/>
    <w:rsid w:val="000966C7"/>
    <w:rsid w:val="00096A32"/>
    <w:rsid w:val="00096AB2"/>
    <w:rsid w:val="00097404"/>
    <w:rsid w:val="000A17CB"/>
    <w:rsid w:val="000A230C"/>
    <w:rsid w:val="000A5C7D"/>
    <w:rsid w:val="000B06E3"/>
    <w:rsid w:val="000B455F"/>
    <w:rsid w:val="000B5538"/>
    <w:rsid w:val="000C589E"/>
    <w:rsid w:val="000D063F"/>
    <w:rsid w:val="000D08FA"/>
    <w:rsid w:val="000D126F"/>
    <w:rsid w:val="000D5A2C"/>
    <w:rsid w:val="000D63D4"/>
    <w:rsid w:val="000E0072"/>
    <w:rsid w:val="000E3D09"/>
    <w:rsid w:val="000E425C"/>
    <w:rsid w:val="000E739F"/>
    <w:rsid w:val="000E77D9"/>
    <w:rsid w:val="000E7B9E"/>
    <w:rsid w:val="000E7E94"/>
    <w:rsid w:val="000F36AB"/>
    <w:rsid w:val="00101942"/>
    <w:rsid w:val="00101CB0"/>
    <w:rsid w:val="001025A9"/>
    <w:rsid w:val="00103957"/>
    <w:rsid w:val="00105532"/>
    <w:rsid w:val="00105839"/>
    <w:rsid w:val="00105FA9"/>
    <w:rsid w:val="00107243"/>
    <w:rsid w:val="00110314"/>
    <w:rsid w:val="001128BE"/>
    <w:rsid w:val="00117322"/>
    <w:rsid w:val="00120E46"/>
    <w:rsid w:val="00120F72"/>
    <w:rsid w:val="001210F9"/>
    <w:rsid w:val="00121728"/>
    <w:rsid w:val="00123C5B"/>
    <w:rsid w:val="00126CCE"/>
    <w:rsid w:val="001320AA"/>
    <w:rsid w:val="001334DF"/>
    <w:rsid w:val="00141095"/>
    <w:rsid w:val="00150661"/>
    <w:rsid w:val="00150B27"/>
    <w:rsid w:val="00150CBA"/>
    <w:rsid w:val="001535A2"/>
    <w:rsid w:val="00153FC1"/>
    <w:rsid w:val="0015516D"/>
    <w:rsid w:val="00156A60"/>
    <w:rsid w:val="00157222"/>
    <w:rsid w:val="00162449"/>
    <w:rsid w:val="00163315"/>
    <w:rsid w:val="001641D4"/>
    <w:rsid w:val="00167DDB"/>
    <w:rsid w:val="00170F08"/>
    <w:rsid w:val="00172EEF"/>
    <w:rsid w:val="001753D3"/>
    <w:rsid w:val="00184320"/>
    <w:rsid w:val="00185CCF"/>
    <w:rsid w:val="0018614E"/>
    <w:rsid w:val="00187420"/>
    <w:rsid w:val="0018790F"/>
    <w:rsid w:val="00187F84"/>
    <w:rsid w:val="001900E3"/>
    <w:rsid w:val="00194AF0"/>
    <w:rsid w:val="001956FB"/>
    <w:rsid w:val="0019592D"/>
    <w:rsid w:val="0019608E"/>
    <w:rsid w:val="001A0312"/>
    <w:rsid w:val="001A07A8"/>
    <w:rsid w:val="001A0E0A"/>
    <w:rsid w:val="001A61BD"/>
    <w:rsid w:val="001A6628"/>
    <w:rsid w:val="001A6E7E"/>
    <w:rsid w:val="001B1ABB"/>
    <w:rsid w:val="001B649E"/>
    <w:rsid w:val="001B7955"/>
    <w:rsid w:val="001C37EA"/>
    <w:rsid w:val="001C47C9"/>
    <w:rsid w:val="001C4A54"/>
    <w:rsid w:val="001C4B92"/>
    <w:rsid w:val="001C5146"/>
    <w:rsid w:val="001C732C"/>
    <w:rsid w:val="001D115E"/>
    <w:rsid w:val="001D1CF0"/>
    <w:rsid w:val="001D24CB"/>
    <w:rsid w:val="001D276A"/>
    <w:rsid w:val="001D49C1"/>
    <w:rsid w:val="001E0C10"/>
    <w:rsid w:val="001E6FDF"/>
    <w:rsid w:val="001F35F9"/>
    <w:rsid w:val="00202ED6"/>
    <w:rsid w:val="0020338C"/>
    <w:rsid w:val="00203452"/>
    <w:rsid w:val="0020448F"/>
    <w:rsid w:val="00204A3D"/>
    <w:rsid w:val="00206DCF"/>
    <w:rsid w:val="00207316"/>
    <w:rsid w:val="00214078"/>
    <w:rsid w:val="0021425B"/>
    <w:rsid w:val="00214BA3"/>
    <w:rsid w:val="002164FE"/>
    <w:rsid w:val="00216C4C"/>
    <w:rsid w:val="002228F9"/>
    <w:rsid w:val="00223A9C"/>
    <w:rsid w:val="0022470C"/>
    <w:rsid w:val="00226D8E"/>
    <w:rsid w:val="0023026B"/>
    <w:rsid w:val="00232434"/>
    <w:rsid w:val="00233FAB"/>
    <w:rsid w:val="00234491"/>
    <w:rsid w:val="00235897"/>
    <w:rsid w:val="00235E41"/>
    <w:rsid w:val="00237017"/>
    <w:rsid w:val="00237E23"/>
    <w:rsid w:val="00244C4A"/>
    <w:rsid w:val="0024539E"/>
    <w:rsid w:val="002453B0"/>
    <w:rsid w:val="00245449"/>
    <w:rsid w:val="00245D6A"/>
    <w:rsid w:val="00246F42"/>
    <w:rsid w:val="002501B4"/>
    <w:rsid w:val="00253552"/>
    <w:rsid w:val="00253564"/>
    <w:rsid w:val="00253FF9"/>
    <w:rsid w:val="00256446"/>
    <w:rsid w:val="00256891"/>
    <w:rsid w:val="00256E36"/>
    <w:rsid w:val="00256F10"/>
    <w:rsid w:val="0025749F"/>
    <w:rsid w:val="00257E9A"/>
    <w:rsid w:val="00260AD2"/>
    <w:rsid w:val="002611B8"/>
    <w:rsid w:val="002613DC"/>
    <w:rsid w:val="00265C0B"/>
    <w:rsid w:val="0026637B"/>
    <w:rsid w:val="00266B4D"/>
    <w:rsid w:val="00267BED"/>
    <w:rsid w:val="00270B31"/>
    <w:rsid w:val="00271089"/>
    <w:rsid w:val="00273CF6"/>
    <w:rsid w:val="00273DB1"/>
    <w:rsid w:val="00276647"/>
    <w:rsid w:val="00277325"/>
    <w:rsid w:val="00277398"/>
    <w:rsid w:val="00282079"/>
    <w:rsid w:val="00282F79"/>
    <w:rsid w:val="00283268"/>
    <w:rsid w:val="00283539"/>
    <w:rsid w:val="002859E4"/>
    <w:rsid w:val="00285C41"/>
    <w:rsid w:val="00290000"/>
    <w:rsid w:val="00290437"/>
    <w:rsid w:val="002908A5"/>
    <w:rsid w:val="00290A6A"/>
    <w:rsid w:val="00290F53"/>
    <w:rsid w:val="0029234E"/>
    <w:rsid w:val="002A1779"/>
    <w:rsid w:val="002A2714"/>
    <w:rsid w:val="002A336F"/>
    <w:rsid w:val="002A67E3"/>
    <w:rsid w:val="002B0AA6"/>
    <w:rsid w:val="002B19D1"/>
    <w:rsid w:val="002B2C41"/>
    <w:rsid w:val="002B49DC"/>
    <w:rsid w:val="002C128A"/>
    <w:rsid w:val="002C6A0A"/>
    <w:rsid w:val="002C6B46"/>
    <w:rsid w:val="002C7C3D"/>
    <w:rsid w:val="002D0963"/>
    <w:rsid w:val="002D1828"/>
    <w:rsid w:val="002D2E30"/>
    <w:rsid w:val="002D30D1"/>
    <w:rsid w:val="002E30F8"/>
    <w:rsid w:val="002E5F0C"/>
    <w:rsid w:val="002E74A6"/>
    <w:rsid w:val="002F2C88"/>
    <w:rsid w:val="002F3D1F"/>
    <w:rsid w:val="002F4489"/>
    <w:rsid w:val="00300A64"/>
    <w:rsid w:val="0030773B"/>
    <w:rsid w:val="00310589"/>
    <w:rsid w:val="003162F3"/>
    <w:rsid w:val="00320444"/>
    <w:rsid w:val="00322BE4"/>
    <w:rsid w:val="00325724"/>
    <w:rsid w:val="00325ADD"/>
    <w:rsid w:val="00330200"/>
    <w:rsid w:val="00331BD0"/>
    <w:rsid w:val="00333D59"/>
    <w:rsid w:val="00334A72"/>
    <w:rsid w:val="00337453"/>
    <w:rsid w:val="00337760"/>
    <w:rsid w:val="00342EC0"/>
    <w:rsid w:val="00343903"/>
    <w:rsid w:val="003444A7"/>
    <w:rsid w:val="00346186"/>
    <w:rsid w:val="003475D2"/>
    <w:rsid w:val="003514A9"/>
    <w:rsid w:val="00353F3D"/>
    <w:rsid w:val="00361D82"/>
    <w:rsid w:val="003655EB"/>
    <w:rsid w:val="00366293"/>
    <w:rsid w:val="003665BD"/>
    <w:rsid w:val="00373419"/>
    <w:rsid w:val="003739DC"/>
    <w:rsid w:val="00375073"/>
    <w:rsid w:val="00375CC7"/>
    <w:rsid w:val="003841D1"/>
    <w:rsid w:val="00384AD1"/>
    <w:rsid w:val="0038643E"/>
    <w:rsid w:val="00392860"/>
    <w:rsid w:val="00394CDD"/>
    <w:rsid w:val="003956CB"/>
    <w:rsid w:val="003962FE"/>
    <w:rsid w:val="00396A4F"/>
    <w:rsid w:val="003A15A5"/>
    <w:rsid w:val="003A1D9C"/>
    <w:rsid w:val="003A29EF"/>
    <w:rsid w:val="003A36F5"/>
    <w:rsid w:val="003B4F81"/>
    <w:rsid w:val="003B5754"/>
    <w:rsid w:val="003B5830"/>
    <w:rsid w:val="003D225C"/>
    <w:rsid w:val="003D23E0"/>
    <w:rsid w:val="003D47DB"/>
    <w:rsid w:val="003F1AEC"/>
    <w:rsid w:val="003F1D28"/>
    <w:rsid w:val="003F1DF7"/>
    <w:rsid w:val="003F2762"/>
    <w:rsid w:val="003F61F5"/>
    <w:rsid w:val="004028C8"/>
    <w:rsid w:val="00410F3C"/>
    <w:rsid w:val="00411B58"/>
    <w:rsid w:val="00412B02"/>
    <w:rsid w:val="0041329F"/>
    <w:rsid w:val="00413D22"/>
    <w:rsid w:val="00414938"/>
    <w:rsid w:val="00423370"/>
    <w:rsid w:val="004240F4"/>
    <w:rsid w:val="00424D06"/>
    <w:rsid w:val="0042574D"/>
    <w:rsid w:val="004278F7"/>
    <w:rsid w:val="00430146"/>
    <w:rsid w:val="00432996"/>
    <w:rsid w:val="00434A12"/>
    <w:rsid w:val="00437336"/>
    <w:rsid w:val="0043775C"/>
    <w:rsid w:val="0044335C"/>
    <w:rsid w:val="004433DE"/>
    <w:rsid w:val="00444683"/>
    <w:rsid w:val="00446821"/>
    <w:rsid w:val="00446AEF"/>
    <w:rsid w:val="00451175"/>
    <w:rsid w:val="004520B1"/>
    <w:rsid w:val="00453534"/>
    <w:rsid w:val="00455A46"/>
    <w:rsid w:val="00455F2D"/>
    <w:rsid w:val="00456045"/>
    <w:rsid w:val="00457056"/>
    <w:rsid w:val="00462ADE"/>
    <w:rsid w:val="00472B05"/>
    <w:rsid w:val="00473F2E"/>
    <w:rsid w:val="00474F40"/>
    <w:rsid w:val="00475850"/>
    <w:rsid w:val="004818CB"/>
    <w:rsid w:val="004876E5"/>
    <w:rsid w:val="00490379"/>
    <w:rsid w:val="0049140C"/>
    <w:rsid w:val="00494584"/>
    <w:rsid w:val="00494CD3"/>
    <w:rsid w:val="004A1D8B"/>
    <w:rsid w:val="004A25D0"/>
    <w:rsid w:val="004A38E6"/>
    <w:rsid w:val="004A5B50"/>
    <w:rsid w:val="004A6058"/>
    <w:rsid w:val="004A6D30"/>
    <w:rsid w:val="004B0C45"/>
    <w:rsid w:val="004B2852"/>
    <w:rsid w:val="004B46FE"/>
    <w:rsid w:val="004B527B"/>
    <w:rsid w:val="004C3D10"/>
    <w:rsid w:val="004C6FA6"/>
    <w:rsid w:val="004C7BA5"/>
    <w:rsid w:val="004C7BF3"/>
    <w:rsid w:val="004D01DE"/>
    <w:rsid w:val="004D0706"/>
    <w:rsid w:val="004D2433"/>
    <w:rsid w:val="004D2A7F"/>
    <w:rsid w:val="004D2F03"/>
    <w:rsid w:val="004E5B5E"/>
    <w:rsid w:val="004E6F08"/>
    <w:rsid w:val="004E7087"/>
    <w:rsid w:val="004F2479"/>
    <w:rsid w:val="004F309A"/>
    <w:rsid w:val="004F3570"/>
    <w:rsid w:val="004F7D54"/>
    <w:rsid w:val="00501914"/>
    <w:rsid w:val="00502AAE"/>
    <w:rsid w:val="00503C33"/>
    <w:rsid w:val="005047EC"/>
    <w:rsid w:val="005047F3"/>
    <w:rsid w:val="00504C61"/>
    <w:rsid w:val="00506BFD"/>
    <w:rsid w:val="005078FF"/>
    <w:rsid w:val="00510B7F"/>
    <w:rsid w:val="005151DF"/>
    <w:rsid w:val="005172D7"/>
    <w:rsid w:val="005208BD"/>
    <w:rsid w:val="0052205F"/>
    <w:rsid w:val="00532FF5"/>
    <w:rsid w:val="00534047"/>
    <w:rsid w:val="00534E51"/>
    <w:rsid w:val="00535B6F"/>
    <w:rsid w:val="00537FB4"/>
    <w:rsid w:val="00541421"/>
    <w:rsid w:val="00543012"/>
    <w:rsid w:val="00544BE4"/>
    <w:rsid w:val="005472A2"/>
    <w:rsid w:val="005472EC"/>
    <w:rsid w:val="00547D96"/>
    <w:rsid w:val="00550602"/>
    <w:rsid w:val="00555DD5"/>
    <w:rsid w:val="00557A2B"/>
    <w:rsid w:val="00564A68"/>
    <w:rsid w:val="00565083"/>
    <w:rsid w:val="0056581E"/>
    <w:rsid w:val="005674DB"/>
    <w:rsid w:val="005718BF"/>
    <w:rsid w:val="005762CD"/>
    <w:rsid w:val="00577290"/>
    <w:rsid w:val="00580DC3"/>
    <w:rsid w:val="00583233"/>
    <w:rsid w:val="005859B3"/>
    <w:rsid w:val="005866AD"/>
    <w:rsid w:val="0059682F"/>
    <w:rsid w:val="005A0AC8"/>
    <w:rsid w:val="005A2586"/>
    <w:rsid w:val="005A2C3B"/>
    <w:rsid w:val="005A316E"/>
    <w:rsid w:val="005A350D"/>
    <w:rsid w:val="005A45C0"/>
    <w:rsid w:val="005B2333"/>
    <w:rsid w:val="005B32DC"/>
    <w:rsid w:val="005B446E"/>
    <w:rsid w:val="005B667C"/>
    <w:rsid w:val="005C00E2"/>
    <w:rsid w:val="005C1028"/>
    <w:rsid w:val="005C1CCC"/>
    <w:rsid w:val="005C288E"/>
    <w:rsid w:val="005C41F2"/>
    <w:rsid w:val="005C5213"/>
    <w:rsid w:val="005C7903"/>
    <w:rsid w:val="005C7E84"/>
    <w:rsid w:val="005D04E5"/>
    <w:rsid w:val="005E0B5E"/>
    <w:rsid w:val="005E1925"/>
    <w:rsid w:val="005E294F"/>
    <w:rsid w:val="005E2D63"/>
    <w:rsid w:val="005E3DEF"/>
    <w:rsid w:val="005E4A76"/>
    <w:rsid w:val="005E5804"/>
    <w:rsid w:val="005E65A0"/>
    <w:rsid w:val="005E664C"/>
    <w:rsid w:val="005E6B6A"/>
    <w:rsid w:val="005F373A"/>
    <w:rsid w:val="005F4E80"/>
    <w:rsid w:val="005F7FFC"/>
    <w:rsid w:val="006012C5"/>
    <w:rsid w:val="00602018"/>
    <w:rsid w:val="006024F1"/>
    <w:rsid w:val="00603717"/>
    <w:rsid w:val="00604A3B"/>
    <w:rsid w:val="0060658C"/>
    <w:rsid w:val="00606EAC"/>
    <w:rsid w:val="00611538"/>
    <w:rsid w:val="00612855"/>
    <w:rsid w:val="006149D3"/>
    <w:rsid w:val="00614D03"/>
    <w:rsid w:val="00615BD0"/>
    <w:rsid w:val="0062175A"/>
    <w:rsid w:val="006247B5"/>
    <w:rsid w:val="00625365"/>
    <w:rsid w:val="006259E1"/>
    <w:rsid w:val="00627021"/>
    <w:rsid w:val="00630851"/>
    <w:rsid w:val="00632751"/>
    <w:rsid w:val="00637AC1"/>
    <w:rsid w:val="006411D4"/>
    <w:rsid w:val="00644D90"/>
    <w:rsid w:val="0064522C"/>
    <w:rsid w:val="00646E2C"/>
    <w:rsid w:val="006528FA"/>
    <w:rsid w:val="00653762"/>
    <w:rsid w:val="0065450E"/>
    <w:rsid w:val="0066240B"/>
    <w:rsid w:val="00664E99"/>
    <w:rsid w:val="006707E0"/>
    <w:rsid w:val="00670AA1"/>
    <w:rsid w:val="00671CAD"/>
    <w:rsid w:val="006720CA"/>
    <w:rsid w:val="00672F09"/>
    <w:rsid w:val="00673C0D"/>
    <w:rsid w:val="00675508"/>
    <w:rsid w:val="006759C7"/>
    <w:rsid w:val="006764F2"/>
    <w:rsid w:val="0067786F"/>
    <w:rsid w:val="006815CB"/>
    <w:rsid w:val="00681935"/>
    <w:rsid w:val="00683051"/>
    <w:rsid w:val="00683C90"/>
    <w:rsid w:val="00684147"/>
    <w:rsid w:val="00684E7A"/>
    <w:rsid w:val="00685997"/>
    <w:rsid w:val="00692CEC"/>
    <w:rsid w:val="00697203"/>
    <w:rsid w:val="006A3121"/>
    <w:rsid w:val="006A4D57"/>
    <w:rsid w:val="006A76C2"/>
    <w:rsid w:val="006B2404"/>
    <w:rsid w:val="006B3A74"/>
    <w:rsid w:val="006B4A25"/>
    <w:rsid w:val="006B6C79"/>
    <w:rsid w:val="006B70B5"/>
    <w:rsid w:val="006C4596"/>
    <w:rsid w:val="006C6E51"/>
    <w:rsid w:val="006C736C"/>
    <w:rsid w:val="006D0770"/>
    <w:rsid w:val="006D0A78"/>
    <w:rsid w:val="006D1671"/>
    <w:rsid w:val="006D2210"/>
    <w:rsid w:val="006D2CBC"/>
    <w:rsid w:val="006D3D2C"/>
    <w:rsid w:val="006D415C"/>
    <w:rsid w:val="006D46AF"/>
    <w:rsid w:val="006E214B"/>
    <w:rsid w:val="006E7721"/>
    <w:rsid w:val="006F4FEC"/>
    <w:rsid w:val="006F5EE5"/>
    <w:rsid w:val="00703544"/>
    <w:rsid w:val="0070441C"/>
    <w:rsid w:val="0071067E"/>
    <w:rsid w:val="007108A2"/>
    <w:rsid w:val="00710F8B"/>
    <w:rsid w:val="00711C9F"/>
    <w:rsid w:val="00711FF5"/>
    <w:rsid w:val="007125CC"/>
    <w:rsid w:val="00712A20"/>
    <w:rsid w:val="007130DD"/>
    <w:rsid w:val="0071311D"/>
    <w:rsid w:val="00722CF6"/>
    <w:rsid w:val="00723370"/>
    <w:rsid w:val="007241AB"/>
    <w:rsid w:val="007249D8"/>
    <w:rsid w:val="00724C96"/>
    <w:rsid w:val="007254B6"/>
    <w:rsid w:val="00727794"/>
    <w:rsid w:val="00730F11"/>
    <w:rsid w:val="00731507"/>
    <w:rsid w:val="007349A6"/>
    <w:rsid w:val="00735FA2"/>
    <w:rsid w:val="00740FF4"/>
    <w:rsid w:val="00741AFF"/>
    <w:rsid w:val="00744383"/>
    <w:rsid w:val="00744475"/>
    <w:rsid w:val="007459E7"/>
    <w:rsid w:val="00746B22"/>
    <w:rsid w:val="00747E98"/>
    <w:rsid w:val="0075081D"/>
    <w:rsid w:val="00750F55"/>
    <w:rsid w:val="00751A14"/>
    <w:rsid w:val="007544CF"/>
    <w:rsid w:val="00755259"/>
    <w:rsid w:val="0075745C"/>
    <w:rsid w:val="007611A5"/>
    <w:rsid w:val="007626CD"/>
    <w:rsid w:val="0076475C"/>
    <w:rsid w:val="00764C67"/>
    <w:rsid w:val="00766920"/>
    <w:rsid w:val="00770356"/>
    <w:rsid w:val="00770D62"/>
    <w:rsid w:val="00771875"/>
    <w:rsid w:val="00773AF4"/>
    <w:rsid w:val="007763B8"/>
    <w:rsid w:val="00784787"/>
    <w:rsid w:val="007858BA"/>
    <w:rsid w:val="00786F7C"/>
    <w:rsid w:val="007872A9"/>
    <w:rsid w:val="007878BE"/>
    <w:rsid w:val="007879B5"/>
    <w:rsid w:val="00787FF7"/>
    <w:rsid w:val="007900F6"/>
    <w:rsid w:val="00791ABF"/>
    <w:rsid w:val="00793B3B"/>
    <w:rsid w:val="00796863"/>
    <w:rsid w:val="00797499"/>
    <w:rsid w:val="007978C8"/>
    <w:rsid w:val="00797AF5"/>
    <w:rsid w:val="007A0103"/>
    <w:rsid w:val="007A2D15"/>
    <w:rsid w:val="007A399D"/>
    <w:rsid w:val="007B0D04"/>
    <w:rsid w:val="007B5819"/>
    <w:rsid w:val="007B6D18"/>
    <w:rsid w:val="007C32A5"/>
    <w:rsid w:val="007C5A92"/>
    <w:rsid w:val="007C6DFA"/>
    <w:rsid w:val="007C6E55"/>
    <w:rsid w:val="007D1040"/>
    <w:rsid w:val="007D267C"/>
    <w:rsid w:val="007D274D"/>
    <w:rsid w:val="007D5467"/>
    <w:rsid w:val="007E204B"/>
    <w:rsid w:val="007E2909"/>
    <w:rsid w:val="007E47C9"/>
    <w:rsid w:val="007E5F0A"/>
    <w:rsid w:val="007E6A2A"/>
    <w:rsid w:val="007E6F38"/>
    <w:rsid w:val="007F1FC0"/>
    <w:rsid w:val="007F23DA"/>
    <w:rsid w:val="007F7DE6"/>
    <w:rsid w:val="007F7EEB"/>
    <w:rsid w:val="00803CF0"/>
    <w:rsid w:val="0080712A"/>
    <w:rsid w:val="008071CA"/>
    <w:rsid w:val="0081149A"/>
    <w:rsid w:val="0081220B"/>
    <w:rsid w:val="00812277"/>
    <w:rsid w:val="00814FBE"/>
    <w:rsid w:val="00816702"/>
    <w:rsid w:val="00817B6D"/>
    <w:rsid w:val="00820A2E"/>
    <w:rsid w:val="0082475D"/>
    <w:rsid w:val="00826605"/>
    <w:rsid w:val="00826940"/>
    <w:rsid w:val="00826D94"/>
    <w:rsid w:val="00830465"/>
    <w:rsid w:val="00830AC0"/>
    <w:rsid w:val="00830B75"/>
    <w:rsid w:val="0083226D"/>
    <w:rsid w:val="008342C2"/>
    <w:rsid w:val="008349DD"/>
    <w:rsid w:val="008355DB"/>
    <w:rsid w:val="00835968"/>
    <w:rsid w:val="0083626C"/>
    <w:rsid w:val="0084140A"/>
    <w:rsid w:val="00841A17"/>
    <w:rsid w:val="00842082"/>
    <w:rsid w:val="0084222D"/>
    <w:rsid w:val="0084705B"/>
    <w:rsid w:val="008556C9"/>
    <w:rsid w:val="008577CF"/>
    <w:rsid w:val="00861A8A"/>
    <w:rsid w:val="0086285A"/>
    <w:rsid w:val="008640FE"/>
    <w:rsid w:val="008709AF"/>
    <w:rsid w:val="00871587"/>
    <w:rsid w:val="00873277"/>
    <w:rsid w:val="00880E92"/>
    <w:rsid w:val="008820E6"/>
    <w:rsid w:val="00890776"/>
    <w:rsid w:val="00890DEB"/>
    <w:rsid w:val="00892DE5"/>
    <w:rsid w:val="008946E2"/>
    <w:rsid w:val="008947D4"/>
    <w:rsid w:val="00894E31"/>
    <w:rsid w:val="008953D2"/>
    <w:rsid w:val="00895BA9"/>
    <w:rsid w:val="008A1343"/>
    <w:rsid w:val="008A553E"/>
    <w:rsid w:val="008A5B2C"/>
    <w:rsid w:val="008B7AF2"/>
    <w:rsid w:val="008C03CB"/>
    <w:rsid w:val="008C123E"/>
    <w:rsid w:val="008C16DD"/>
    <w:rsid w:val="008C1D28"/>
    <w:rsid w:val="008C4E31"/>
    <w:rsid w:val="008D1221"/>
    <w:rsid w:val="008D14F1"/>
    <w:rsid w:val="008D3EB0"/>
    <w:rsid w:val="008D3EF7"/>
    <w:rsid w:val="008D4F14"/>
    <w:rsid w:val="008D5662"/>
    <w:rsid w:val="008D5CC1"/>
    <w:rsid w:val="008E14C0"/>
    <w:rsid w:val="008E66CA"/>
    <w:rsid w:val="008E6908"/>
    <w:rsid w:val="008E6F90"/>
    <w:rsid w:val="008F0A1E"/>
    <w:rsid w:val="008F214B"/>
    <w:rsid w:val="008F612C"/>
    <w:rsid w:val="008F6CA0"/>
    <w:rsid w:val="008F71BD"/>
    <w:rsid w:val="00900B17"/>
    <w:rsid w:val="00901E54"/>
    <w:rsid w:val="00902CF9"/>
    <w:rsid w:val="00904234"/>
    <w:rsid w:val="00905261"/>
    <w:rsid w:val="00905504"/>
    <w:rsid w:val="009117D3"/>
    <w:rsid w:val="00915797"/>
    <w:rsid w:val="0091760F"/>
    <w:rsid w:val="009205F4"/>
    <w:rsid w:val="00920E4D"/>
    <w:rsid w:val="009216AF"/>
    <w:rsid w:val="00921CF8"/>
    <w:rsid w:val="00922681"/>
    <w:rsid w:val="00931FAE"/>
    <w:rsid w:val="00932327"/>
    <w:rsid w:val="00933CC1"/>
    <w:rsid w:val="00936317"/>
    <w:rsid w:val="009365B6"/>
    <w:rsid w:val="009367C0"/>
    <w:rsid w:val="00937C37"/>
    <w:rsid w:val="00940E1F"/>
    <w:rsid w:val="00943573"/>
    <w:rsid w:val="00945092"/>
    <w:rsid w:val="0095104B"/>
    <w:rsid w:val="0095181D"/>
    <w:rsid w:val="0095184D"/>
    <w:rsid w:val="009555C5"/>
    <w:rsid w:val="00956AB6"/>
    <w:rsid w:val="00961211"/>
    <w:rsid w:val="00964D3F"/>
    <w:rsid w:val="0096557A"/>
    <w:rsid w:val="009732C0"/>
    <w:rsid w:val="00973508"/>
    <w:rsid w:val="00973519"/>
    <w:rsid w:val="009735FA"/>
    <w:rsid w:val="00974BB5"/>
    <w:rsid w:val="0097530B"/>
    <w:rsid w:val="00976B12"/>
    <w:rsid w:val="00980D89"/>
    <w:rsid w:val="00982F3A"/>
    <w:rsid w:val="00983D64"/>
    <w:rsid w:val="009845EE"/>
    <w:rsid w:val="0098520E"/>
    <w:rsid w:val="00986F8E"/>
    <w:rsid w:val="00987DB3"/>
    <w:rsid w:val="0099158B"/>
    <w:rsid w:val="00991B98"/>
    <w:rsid w:val="009927A6"/>
    <w:rsid w:val="00992EE4"/>
    <w:rsid w:val="00995407"/>
    <w:rsid w:val="00995D5D"/>
    <w:rsid w:val="009960BB"/>
    <w:rsid w:val="009A0335"/>
    <w:rsid w:val="009A03CB"/>
    <w:rsid w:val="009A5378"/>
    <w:rsid w:val="009A7C9B"/>
    <w:rsid w:val="009B2874"/>
    <w:rsid w:val="009C05EB"/>
    <w:rsid w:val="009C28D0"/>
    <w:rsid w:val="009C2B04"/>
    <w:rsid w:val="009C415B"/>
    <w:rsid w:val="009C43E9"/>
    <w:rsid w:val="009C44CB"/>
    <w:rsid w:val="009C4A5F"/>
    <w:rsid w:val="009C51BA"/>
    <w:rsid w:val="009C6C89"/>
    <w:rsid w:val="009C7882"/>
    <w:rsid w:val="009D0D27"/>
    <w:rsid w:val="009D14D9"/>
    <w:rsid w:val="009D295A"/>
    <w:rsid w:val="009D43C1"/>
    <w:rsid w:val="009D5380"/>
    <w:rsid w:val="009D5B24"/>
    <w:rsid w:val="009E4ABE"/>
    <w:rsid w:val="009E5EF0"/>
    <w:rsid w:val="009F1DFF"/>
    <w:rsid w:val="009F5D09"/>
    <w:rsid w:val="009F67E8"/>
    <w:rsid w:val="009F7A8A"/>
    <w:rsid w:val="009F7EEB"/>
    <w:rsid w:val="00A00895"/>
    <w:rsid w:val="00A030B1"/>
    <w:rsid w:val="00A05DEC"/>
    <w:rsid w:val="00A12A16"/>
    <w:rsid w:val="00A17257"/>
    <w:rsid w:val="00A22313"/>
    <w:rsid w:val="00A24E88"/>
    <w:rsid w:val="00A300E2"/>
    <w:rsid w:val="00A30249"/>
    <w:rsid w:val="00A307EF"/>
    <w:rsid w:val="00A31D08"/>
    <w:rsid w:val="00A332AC"/>
    <w:rsid w:val="00A33590"/>
    <w:rsid w:val="00A33F48"/>
    <w:rsid w:val="00A37CEE"/>
    <w:rsid w:val="00A4056C"/>
    <w:rsid w:val="00A41A3B"/>
    <w:rsid w:val="00A45FE3"/>
    <w:rsid w:val="00A464BE"/>
    <w:rsid w:val="00A5214A"/>
    <w:rsid w:val="00A526C0"/>
    <w:rsid w:val="00A5445F"/>
    <w:rsid w:val="00A54C3F"/>
    <w:rsid w:val="00A601D3"/>
    <w:rsid w:val="00A6198A"/>
    <w:rsid w:val="00A65F25"/>
    <w:rsid w:val="00A66744"/>
    <w:rsid w:val="00A66C83"/>
    <w:rsid w:val="00A6771C"/>
    <w:rsid w:val="00A6790A"/>
    <w:rsid w:val="00A70687"/>
    <w:rsid w:val="00A72815"/>
    <w:rsid w:val="00A73CFA"/>
    <w:rsid w:val="00A75B5D"/>
    <w:rsid w:val="00A835DF"/>
    <w:rsid w:val="00A852FF"/>
    <w:rsid w:val="00A86840"/>
    <w:rsid w:val="00A92717"/>
    <w:rsid w:val="00AA02EB"/>
    <w:rsid w:val="00AA1320"/>
    <w:rsid w:val="00AA1CDD"/>
    <w:rsid w:val="00AA2108"/>
    <w:rsid w:val="00AA2A26"/>
    <w:rsid w:val="00AA2B64"/>
    <w:rsid w:val="00AA2FBE"/>
    <w:rsid w:val="00AA39F4"/>
    <w:rsid w:val="00AA581F"/>
    <w:rsid w:val="00AA6D95"/>
    <w:rsid w:val="00AB158B"/>
    <w:rsid w:val="00AB2EC0"/>
    <w:rsid w:val="00AB4247"/>
    <w:rsid w:val="00AB52D4"/>
    <w:rsid w:val="00AB5664"/>
    <w:rsid w:val="00AB56C6"/>
    <w:rsid w:val="00AC1BD5"/>
    <w:rsid w:val="00AC337E"/>
    <w:rsid w:val="00AC5E14"/>
    <w:rsid w:val="00AC626B"/>
    <w:rsid w:val="00AD4701"/>
    <w:rsid w:val="00AD7049"/>
    <w:rsid w:val="00AD7E5E"/>
    <w:rsid w:val="00AD7FB1"/>
    <w:rsid w:val="00AE1395"/>
    <w:rsid w:val="00AE216C"/>
    <w:rsid w:val="00AE36CC"/>
    <w:rsid w:val="00AE4BFC"/>
    <w:rsid w:val="00AE500B"/>
    <w:rsid w:val="00AF07B3"/>
    <w:rsid w:val="00AF1230"/>
    <w:rsid w:val="00AF22D2"/>
    <w:rsid w:val="00AF2377"/>
    <w:rsid w:val="00AF433B"/>
    <w:rsid w:val="00B00A40"/>
    <w:rsid w:val="00B03FE1"/>
    <w:rsid w:val="00B0635F"/>
    <w:rsid w:val="00B11124"/>
    <w:rsid w:val="00B12409"/>
    <w:rsid w:val="00B12614"/>
    <w:rsid w:val="00B12973"/>
    <w:rsid w:val="00B136FC"/>
    <w:rsid w:val="00B13F87"/>
    <w:rsid w:val="00B15E45"/>
    <w:rsid w:val="00B227F3"/>
    <w:rsid w:val="00B2548A"/>
    <w:rsid w:val="00B2602C"/>
    <w:rsid w:val="00B31187"/>
    <w:rsid w:val="00B32C12"/>
    <w:rsid w:val="00B36072"/>
    <w:rsid w:val="00B361E6"/>
    <w:rsid w:val="00B36582"/>
    <w:rsid w:val="00B37020"/>
    <w:rsid w:val="00B41173"/>
    <w:rsid w:val="00B428F2"/>
    <w:rsid w:val="00B4477C"/>
    <w:rsid w:val="00B5394B"/>
    <w:rsid w:val="00B5553F"/>
    <w:rsid w:val="00B568D4"/>
    <w:rsid w:val="00B56C59"/>
    <w:rsid w:val="00B57DCB"/>
    <w:rsid w:val="00B6049C"/>
    <w:rsid w:val="00B62867"/>
    <w:rsid w:val="00B6613F"/>
    <w:rsid w:val="00B67532"/>
    <w:rsid w:val="00B678DC"/>
    <w:rsid w:val="00B74F45"/>
    <w:rsid w:val="00B762C2"/>
    <w:rsid w:val="00B82B8E"/>
    <w:rsid w:val="00B82FC8"/>
    <w:rsid w:val="00B865E1"/>
    <w:rsid w:val="00B91DEF"/>
    <w:rsid w:val="00B94612"/>
    <w:rsid w:val="00B96184"/>
    <w:rsid w:val="00BA0CD0"/>
    <w:rsid w:val="00BA36DF"/>
    <w:rsid w:val="00BB38E6"/>
    <w:rsid w:val="00BB3AE3"/>
    <w:rsid w:val="00BB7B28"/>
    <w:rsid w:val="00BC09DD"/>
    <w:rsid w:val="00BC2B21"/>
    <w:rsid w:val="00BC5A1D"/>
    <w:rsid w:val="00BC684C"/>
    <w:rsid w:val="00BD2BD9"/>
    <w:rsid w:val="00BD2C4C"/>
    <w:rsid w:val="00BD4E5B"/>
    <w:rsid w:val="00BD522C"/>
    <w:rsid w:val="00BD5476"/>
    <w:rsid w:val="00BE7216"/>
    <w:rsid w:val="00BF08F8"/>
    <w:rsid w:val="00BF0D85"/>
    <w:rsid w:val="00BF3C38"/>
    <w:rsid w:val="00BF648B"/>
    <w:rsid w:val="00C00B3E"/>
    <w:rsid w:val="00C024D3"/>
    <w:rsid w:val="00C0428D"/>
    <w:rsid w:val="00C051B8"/>
    <w:rsid w:val="00C07421"/>
    <w:rsid w:val="00C130F0"/>
    <w:rsid w:val="00C154E9"/>
    <w:rsid w:val="00C15DEF"/>
    <w:rsid w:val="00C15F6D"/>
    <w:rsid w:val="00C16472"/>
    <w:rsid w:val="00C22022"/>
    <w:rsid w:val="00C220BE"/>
    <w:rsid w:val="00C24703"/>
    <w:rsid w:val="00C24F77"/>
    <w:rsid w:val="00C256CC"/>
    <w:rsid w:val="00C26697"/>
    <w:rsid w:val="00C26B3A"/>
    <w:rsid w:val="00C26EAC"/>
    <w:rsid w:val="00C270D9"/>
    <w:rsid w:val="00C34D4D"/>
    <w:rsid w:val="00C35D53"/>
    <w:rsid w:val="00C374C0"/>
    <w:rsid w:val="00C4092F"/>
    <w:rsid w:val="00C434B8"/>
    <w:rsid w:val="00C47ABC"/>
    <w:rsid w:val="00C50D2B"/>
    <w:rsid w:val="00C51237"/>
    <w:rsid w:val="00C5433D"/>
    <w:rsid w:val="00C55981"/>
    <w:rsid w:val="00C56851"/>
    <w:rsid w:val="00C60F79"/>
    <w:rsid w:val="00C63193"/>
    <w:rsid w:val="00C642DD"/>
    <w:rsid w:val="00C661F6"/>
    <w:rsid w:val="00C67BD7"/>
    <w:rsid w:val="00C72F3D"/>
    <w:rsid w:val="00C743E8"/>
    <w:rsid w:val="00C75443"/>
    <w:rsid w:val="00C80971"/>
    <w:rsid w:val="00C8468A"/>
    <w:rsid w:val="00C85A7F"/>
    <w:rsid w:val="00C85B68"/>
    <w:rsid w:val="00C90A6A"/>
    <w:rsid w:val="00C92B93"/>
    <w:rsid w:val="00C93EEB"/>
    <w:rsid w:val="00C961F7"/>
    <w:rsid w:val="00C9684F"/>
    <w:rsid w:val="00C975F4"/>
    <w:rsid w:val="00CA6E7B"/>
    <w:rsid w:val="00CA7731"/>
    <w:rsid w:val="00CB0D55"/>
    <w:rsid w:val="00CB4CED"/>
    <w:rsid w:val="00CB5F12"/>
    <w:rsid w:val="00CB6DFB"/>
    <w:rsid w:val="00CB6ECA"/>
    <w:rsid w:val="00CB7CFF"/>
    <w:rsid w:val="00CC1ACF"/>
    <w:rsid w:val="00CC3FE4"/>
    <w:rsid w:val="00CC40CF"/>
    <w:rsid w:val="00CC4357"/>
    <w:rsid w:val="00CC60A1"/>
    <w:rsid w:val="00CC6331"/>
    <w:rsid w:val="00CC6B13"/>
    <w:rsid w:val="00CD1C4A"/>
    <w:rsid w:val="00CD1E1E"/>
    <w:rsid w:val="00CE4A34"/>
    <w:rsid w:val="00CE72ED"/>
    <w:rsid w:val="00CF11CA"/>
    <w:rsid w:val="00CF28E5"/>
    <w:rsid w:val="00CF3CBF"/>
    <w:rsid w:val="00CF436E"/>
    <w:rsid w:val="00CF5FBD"/>
    <w:rsid w:val="00D0003B"/>
    <w:rsid w:val="00D0303B"/>
    <w:rsid w:val="00D0485C"/>
    <w:rsid w:val="00D04985"/>
    <w:rsid w:val="00D04D5E"/>
    <w:rsid w:val="00D05700"/>
    <w:rsid w:val="00D05A5A"/>
    <w:rsid w:val="00D05F7F"/>
    <w:rsid w:val="00D10531"/>
    <w:rsid w:val="00D129A4"/>
    <w:rsid w:val="00D146AA"/>
    <w:rsid w:val="00D14C92"/>
    <w:rsid w:val="00D220B6"/>
    <w:rsid w:val="00D236A4"/>
    <w:rsid w:val="00D25EEC"/>
    <w:rsid w:val="00D26442"/>
    <w:rsid w:val="00D32F03"/>
    <w:rsid w:val="00D33168"/>
    <w:rsid w:val="00D33F52"/>
    <w:rsid w:val="00D34CA1"/>
    <w:rsid w:val="00D36BD4"/>
    <w:rsid w:val="00D42403"/>
    <w:rsid w:val="00D424D4"/>
    <w:rsid w:val="00D42991"/>
    <w:rsid w:val="00D43B32"/>
    <w:rsid w:val="00D44F6F"/>
    <w:rsid w:val="00D47190"/>
    <w:rsid w:val="00D47DD6"/>
    <w:rsid w:val="00D50DB5"/>
    <w:rsid w:val="00D538D3"/>
    <w:rsid w:val="00D55E5D"/>
    <w:rsid w:val="00D573CA"/>
    <w:rsid w:val="00D60704"/>
    <w:rsid w:val="00D6115A"/>
    <w:rsid w:val="00D61E9A"/>
    <w:rsid w:val="00D629B9"/>
    <w:rsid w:val="00D64634"/>
    <w:rsid w:val="00D65345"/>
    <w:rsid w:val="00D678CB"/>
    <w:rsid w:val="00D7202A"/>
    <w:rsid w:val="00D750F9"/>
    <w:rsid w:val="00D757BF"/>
    <w:rsid w:val="00D8248B"/>
    <w:rsid w:val="00D85AE9"/>
    <w:rsid w:val="00D92413"/>
    <w:rsid w:val="00D93058"/>
    <w:rsid w:val="00D95C9B"/>
    <w:rsid w:val="00DA4C46"/>
    <w:rsid w:val="00DA6C42"/>
    <w:rsid w:val="00DB167D"/>
    <w:rsid w:val="00DB7A14"/>
    <w:rsid w:val="00DB7F28"/>
    <w:rsid w:val="00DC06AE"/>
    <w:rsid w:val="00DC0757"/>
    <w:rsid w:val="00DC1907"/>
    <w:rsid w:val="00DC3A07"/>
    <w:rsid w:val="00DC4E5D"/>
    <w:rsid w:val="00DD0579"/>
    <w:rsid w:val="00DD20A3"/>
    <w:rsid w:val="00DD2225"/>
    <w:rsid w:val="00DD7D5D"/>
    <w:rsid w:val="00DE2683"/>
    <w:rsid w:val="00DE5E83"/>
    <w:rsid w:val="00DE611C"/>
    <w:rsid w:val="00DE6453"/>
    <w:rsid w:val="00DF2C90"/>
    <w:rsid w:val="00DF3948"/>
    <w:rsid w:val="00E003F4"/>
    <w:rsid w:val="00E0291B"/>
    <w:rsid w:val="00E02F31"/>
    <w:rsid w:val="00E04DB1"/>
    <w:rsid w:val="00E057AE"/>
    <w:rsid w:val="00E0617D"/>
    <w:rsid w:val="00E0670F"/>
    <w:rsid w:val="00E07D78"/>
    <w:rsid w:val="00E13402"/>
    <w:rsid w:val="00E14D8C"/>
    <w:rsid w:val="00E16F43"/>
    <w:rsid w:val="00E17488"/>
    <w:rsid w:val="00E17A9D"/>
    <w:rsid w:val="00E20682"/>
    <w:rsid w:val="00E30523"/>
    <w:rsid w:val="00E33183"/>
    <w:rsid w:val="00E36FBB"/>
    <w:rsid w:val="00E40078"/>
    <w:rsid w:val="00E41974"/>
    <w:rsid w:val="00E45E2C"/>
    <w:rsid w:val="00E47856"/>
    <w:rsid w:val="00E50609"/>
    <w:rsid w:val="00E52150"/>
    <w:rsid w:val="00E543CD"/>
    <w:rsid w:val="00E547D5"/>
    <w:rsid w:val="00E56DF8"/>
    <w:rsid w:val="00E574CB"/>
    <w:rsid w:val="00E664B9"/>
    <w:rsid w:val="00E7167D"/>
    <w:rsid w:val="00E72A0B"/>
    <w:rsid w:val="00E72A67"/>
    <w:rsid w:val="00E7613D"/>
    <w:rsid w:val="00E7667F"/>
    <w:rsid w:val="00E76AAE"/>
    <w:rsid w:val="00E76B55"/>
    <w:rsid w:val="00E776D0"/>
    <w:rsid w:val="00E80EF7"/>
    <w:rsid w:val="00E8372C"/>
    <w:rsid w:val="00E8450D"/>
    <w:rsid w:val="00E84751"/>
    <w:rsid w:val="00E914A9"/>
    <w:rsid w:val="00E9384B"/>
    <w:rsid w:val="00EA0CE6"/>
    <w:rsid w:val="00EA11D8"/>
    <w:rsid w:val="00EA1450"/>
    <w:rsid w:val="00EA2629"/>
    <w:rsid w:val="00EA627C"/>
    <w:rsid w:val="00EB08A6"/>
    <w:rsid w:val="00EB27A6"/>
    <w:rsid w:val="00EB6F4A"/>
    <w:rsid w:val="00EC1CE6"/>
    <w:rsid w:val="00EC23E3"/>
    <w:rsid w:val="00EC5F61"/>
    <w:rsid w:val="00ED2A69"/>
    <w:rsid w:val="00ED2A9D"/>
    <w:rsid w:val="00ED2F7C"/>
    <w:rsid w:val="00ED3367"/>
    <w:rsid w:val="00ED365C"/>
    <w:rsid w:val="00ED4E94"/>
    <w:rsid w:val="00ED530A"/>
    <w:rsid w:val="00ED6BB0"/>
    <w:rsid w:val="00ED780A"/>
    <w:rsid w:val="00EE169A"/>
    <w:rsid w:val="00EF2ACD"/>
    <w:rsid w:val="00EF2EC6"/>
    <w:rsid w:val="00EF30CA"/>
    <w:rsid w:val="00EF3CB1"/>
    <w:rsid w:val="00EF4604"/>
    <w:rsid w:val="00EF5F41"/>
    <w:rsid w:val="00EF76D1"/>
    <w:rsid w:val="00EF77DE"/>
    <w:rsid w:val="00F016EF"/>
    <w:rsid w:val="00F03466"/>
    <w:rsid w:val="00F03D47"/>
    <w:rsid w:val="00F0542F"/>
    <w:rsid w:val="00F165C6"/>
    <w:rsid w:val="00F2047F"/>
    <w:rsid w:val="00F20E62"/>
    <w:rsid w:val="00F2287B"/>
    <w:rsid w:val="00F26F22"/>
    <w:rsid w:val="00F327DA"/>
    <w:rsid w:val="00F376C4"/>
    <w:rsid w:val="00F40374"/>
    <w:rsid w:val="00F4093B"/>
    <w:rsid w:val="00F41D8D"/>
    <w:rsid w:val="00F444C9"/>
    <w:rsid w:val="00F45791"/>
    <w:rsid w:val="00F45B9A"/>
    <w:rsid w:val="00F46360"/>
    <w:rsid w:val="00F479EE"/>
    <w:rsid w:val="00F55405"/>
    <w:rsid w:val="00F5651E"/>
    <w:rsid w:val="00F65265"/>
    <w:rsid w:val="00F65C16"/>
    <w:rsid w:val="00F65E57"/>
    <w:rsid w:val="00F66338"/>
    <w:rsid w:val="00F67CCF"/>
    <w:rsid w:val="00F732D7"/>
    <w:rsid w:val="00F73B7D"/>
    <w:rsid w:val="00F7714D"/>
    <w:rsid w:val="00F77CA8"/>
    <w:rsid w:val="00F77E34"/>
    <w:rsid w:val="00F9524E"/>
    <w:rsid w:val="00F95BE4"/>
    <w:rsid w:val="00FA0315"/>
    <w:rsid w:val="00FA17AB"/>
    <w:rsid w:val="00FA18B4"/>
    <w:rsid w:val="00FA32A5"/>
    <w:rsid w:val="00FA5937"/>
    <w:rsid w:val="00FB2CDF"/>
    <w:rsid w:val="00FB33E6"/>
    <w:rsid w:val="00FC5374"/>
    <w:rsid w:val="00FC5D46"/>
    <w:rsid w:val="00FC6D8D"/>
    <w:rsid w:val="00FD2FF5"/>
    <w:rsid w:val="00FD5500"/>
    <w:rsid w:val="00FE4319"/>
    <w:rsid w:val="00FE4DA7"/>
    <w:rsid w:val="00FE708D"/>
    <w:rsid w:val="00FE7AC0"/>
    <w:rsid w:val="00FF1818"/>
    <w:rsid w:val="00FF333F"/>
    <w:rsid w:val="00FF53BC"/>
    <w:rsid w:val="00FF68FC"/>
    <w:rsid w:val="00FF6C32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58703"/>
  <w15:chartTrackingRefBased/>
  <w15:docId w15:val="{6A3D83B5-9DF6-464F-8BC4-85E27BA7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73DB1"/>
    <w:rPr>
      <w:sz w:val="24"/>
      <w:szCs w:val="24"/>
    </w:rPr>
  </w:style>
  <w:style w:type="paragraph" w:styleId="u1">
    <w:name w:val="heading 1"/>
    <w:basedOn w:val="Binhthng"/>
    <w:next w:val="Binhthng"/>
    <w:link w:val="u1Char"/>
    <w:qFormat/>
    <w:pPr>
      <w:keepNext/>
      <w:jc w:val="center"/>
      <w:outlineLvl w:val="0"/>
    </w:pPr>
    <w:rPr>
      <w:b/>
      <w:sz w:val="28"/>
      <w:lang w:val="nl-NL" w:eastAsia="x-none"/>
    </w:rPr>
  </w:style>
  <w:style w:type="paragraph" w:styleId="u2">
    <w:name w:val="heading 2"/>
    <w:basedOn w:val="Binhthng"/>
    <w:next w:val="Binhthng"/>
    <w:link w:val="u2Char"/>
    <w:uiPriority w:val="9"/>
    <w:qFormat/>
    <w:rsid w:val="002D30D1"/>
    <w:pPr>
      <w:keepNext/>
      <w:spacing w:before="240" w:after="60"/>
      <w:outlineLvl w:val="1"/>
    </w:pPr>
    <w:rPr>
      <w:rFonts w:ascii="Arial" w:hAnsi="Arial"/>
      <w:bCs/>
      <w:i/>
      <w:iCs/>
      <w:sz w:val="26"/>
      <w:szCs w:val="26"/>
      <w:lang w:val="x-none" w:eastAsia="x-none"/>
    </w:rPr>
  </w:style>
  <w:style w:type="paragraph" w:styleId="u3">
    <w:name w:val="heading 3"/>
    <w:basedOn w:val="Binhthng"/>
    <w:next w:val="Binhthng"/>
    <w:qFormat/>
    <w:pPr>
      <w:keepNext/>
      <w:spacing w:before="240" w:after="60"/>
      <w:outlineLvl w:val="2"/>
    </w:pPr>
    <w:rPr>
      <w:rFonts w:ascii="Arial" w:eastAsia="Arial Unicode MS" w:hAnsi="Arial" w:cs="Arial"/>
      <w:bCs/>
      <w:sz w:val="26"/>
      <w:szCs w:val="26"/>
    </w:rPr>
  </w:style>
  <w:style w:type="paragraph" w:styleId="u9">
    <w:name w:val="heading 9"/>
    <w:basedOn w:val="Binhthng"/>
    <w:next w:val="Binhthng"/>
    <w:qFormat/>
    <w:pPr>
      <w:spacing w:before="240" w:after="60"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utlThnVnban">
    <w:name w:val="Body Text Indent"/>
    <w:basedOn w:val="Binhthng"/>
    <w:link w:val="ThutlThnVnbanChar"/>
    <w:semiHidden/>
    <w:pPr>
      <w:spacing w:after="120"/>
      <w:ind w:left="360"/>
    </w:pPr>
    <w:rPr>
      <w:rFonts w:ascii=".VnTime" w:hAnsi=".VnTime"/>
      <w:b/>
      <w:bCs/>
      <w:sz w:val="26"/>
      <w:szCs w:val="26"/>
      <w:lang w:val="x-none" w:eastAsia="x-none"/>
    </w:rPr>
  </w:style>
  <w:style w:type="paragraph" w:styleId="Thnvnban3">
    <w:name w:val="Body Text 3"/>
    <w:basedOn w:val="Binhthng"/>
    <w:link w:val="Thnvnban3Char"/>
    <w:pPr>
      <w:spacing w:before="120" w:line="288" w:lineRule="auto"/>
      <w:jc w:val="both"/>
    </w:pPr>
    <w:rPr>
      <w:rFonts w:ascii=".VnTime" w:hAnsi=".VnTime"/>
      <w:color w:val="000000"/>
      <w:sz w:val="28"/>
      <w:lang w:val="x-none" w:eastAsia="x-none"/>
    </w:rPr>
  </w:style>
  <w:style w:type="paragraph" w:styleId="oancuaDanhsach">
    <w:name w:val="List Paragraph"/>
    <w:aliases w:val="bullet,bullet 1,List Paragraph1,List Paragraph11,List Paragraph12,List Paragraph2,Thang2,List Paragraph111,VNA - List Paragraph,1.,Table Sequence,Colorful List - Accent 11"/>
    <w:basedOn w:val="Binhthng"/>
    <w:link w:val="oancuaDanhsachChar"/>
    <w:uiPriority w:val="34"/>
    <w:qFormat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character" w:customStyle="1" w:styleId="u2Char">
    <w:name w:val="Đầu đề 2 Char"/>
    <w:link w:val="u2"/>
    <w:uiPriority w:val="9"/>
    <w:rsid w:val="002D30D1"/>
    <w:rPr>
      <w:rFonts w:ascii="Arial" w:hAnsi="Arial" w:cs="Arial"/>
      <w:bCs/>
      <w:i/>
      <w:iCs/>
      <w:sz w:val="26"/>
      <w:szCs w:val="26"/>
    </w:rPr>
  </w:style>
  <w:style w:type="character" w:customStyle="1" w:styleId="ThutlThnVnbanChar">
    <w:name w:val="Thụt lề Thân Văn bản Char"/>
    <w:link w:val="ThutlThnVnban"/>
    <w:semiHidden/>
    <w:rsid w:val="004F3570"/>
    <w:rPr>
      <w:rFonts w:ascii=".VnTime" w:hAnsi=".VnTime"/>
      <w:b/>
      <w:bCs/>
      <w:sz w:val="26"/>
      <w:szCs w:val="26"/>
    </w:rPr>
  </w:style>
  <w:style w:type="character" w:customStyle="1" w:styleId="Thnvnban3Char">
    <w:name w:val="Thân văn bản 3 Char"/>
    <w:link w:val="Thnvnban3"/>
    <w:rsid w:val="007879B5"/>
    <w:rPr>
      <w:rFonts w:ascii=".VnTime" w:hAnsi=".VnTime"/>
      <w:color w:val="000000"/>
      <w:sz w:val="28"/>
      <w:szCs w:val="24"/>
    </w:rPr>
  </w:style>
  <w:style w:type="character" w:customStyle="1" w:styleId="u1Char">
    <w:name w:val="Đầu đề 1 Char"/>
    <w:link w:val="u1"/>
    <w:rsid w:val="00FA17AB"/>
    <w:rPr>
      <w:b/>
      <w:sz w:val="28"/>
      <w:szCs w:val="24"/>
      <w:lang w:val="nl-NL"/>
    </w:rPr>
  </w:style>
  <w:style w:type="paragraph" w:styleId="utrang">
    <w:name w:val="header"/>
    <w:basedOn w:val="Binhthng"/>
    <w:link w:val="utrangChar"/>
    <w:uiPriority w:val="99"/>
    <w:unhideWhenUsed/>
    <w:rsid w:val="00826D9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utrangChar">
    <w:name w:val="Đầu trang Char"/>
    <w:link w:val="utrang"/>
    <w:uiPriority w:val="99"/>
    <w:rsid w:val="00826D94"/>
    <w:rPr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826D9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ChntrangChar">
    <w:name w:val="Chân trang Char"/>
    <w:link w:val="Chntrang"/>
    <w:uiPriority w:val="99"/>
    <w:rsid w:val="00826D94"/>
    <w:rPr>
      <w:sz w:val="24"/>
      <w:szCs w:val="24"/>
    </w:rPr>
  </w:style>
  <w:style w:type="table" w:styleId="LiBang">
    <w:name w:val="Table Grid"/>
    <w:basedOn w:val="BangThngthng"/>
    <w:uiPriority w:val="39"/>
    <w:rsid w:val="007E6A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hivnban">
    <w:name w:val="Block Text"/>
    <w:basedOn w:val="Binhthng"/>
    <w:rsid w:val="009E4ABE"/>
    <w:pPr>
      <w:tabs>
        <w:tab w:val="center" w:pos="2142"/>
        <w:tab w:val="center" w:pos="6678"/>
      </w:tabs>
      <w:spacing w:before="40"/>
      <w:ind w:left="-108" w:right="-124"/>
      <w:jc w:val="center"/>
    </w:pPr>
    <w:rPr>
      <w:b/>
      <w:bCs/>
      <w:sz w:val="26"/>
      <w:szCs w:val="28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EF30CA"/>
    <w:rPr>
      <w:rFonts w:ascii="Segoe UI" w:hAnsi="Segoe UI"/>
      <w:sz w:val="18"/>
      <w:szCs w:val="18"/>
      <w:lang w:val="x-none" w:eastAsia="x-none"/>
    </w:rPr>
  </w:style>
  <w:style w:type="character" w:customStyle="1" w:styleId="BongchuthichChar">
    <w:name w:val="Bóng chú thích Char"/>
    <w:link w:val="Bongchuthich"/>
    <w:uiPriority w:val="99"/>
    <w:semiHidden/>
    <w:rsid w:val="00EF30CA"/>
    <w:rPr>
      <w:rFonts w:ascii="Segoe UI" w:hAnsi="Segoe UI" w:cs="Segoe UI"/>
      <w:sz w:val="18"/>
      <w:szCs w:val="18"/>
    </w:rPr>
  </w:style>
  <w:style w:type="character" w:customStyle="1" w:styleId="oancuaDanhsachChar">
    <w:name w:val="Đoạn của Danh sách Char"/>
    <w:aliases w:val="bullet Char,bullet 1 Char,List Paragraph1 Char,List Paragraph11 Char,List Paragraph12 Char,List Paragraph2 Char,Thang2 Char,List Paragraph111 Char,VNA - List Paragraph Char,1. Char,Table Sequence Char"/>
    <w:link w:val="oancuaDanhsach"/>
    <w:uiPriority w:val="34"/>
    <w:locked/>
    <w:rsid w:val="009D5380"/>
    <w:rPr>
      <w:rFonts w:ascii="Calibri" w:eastAsia="Calibri" w:hAnsi="Calibri"/>
      <w:sz w:val="22"/>
      <w:szCs w:val="22"/>
    </w:rPr>
  </w:style>
  <w:style w:type="paragraph" w:customStyle="1" w:styleId="Daudong-">
    <w:name w:val="Dau dong -"/>
    <w:basedOn w:val="Binhthng"/>
    <w:link w:val="Daudong-Char"/>
    <w:qFormat/>
    <w:rsid w:val="00A24E88"/>
    <w:pPr>
      <w:tabs>
        <w:tab w:val="left" w:pos="426"/>
      </w:tabs>
      <w:spacing w:line="360" w:lineRule="auto"/>
      <w:ind w:firstLine="142"/>
    </w:pPr>
    <w:rPr>
      <w:noProof/>
      <w:sz w:val="26"/>
      <w:szCs w:val="26"/>
    </w:rPr>
  </w:style>
  <w:style w:type="character" w:customStyle="1" w:styleId="Daudong-Char">
    <w:name w:val="Dau dong - Char"/>
    <w:link w:val="Daudong-"/>
    <w:rsid w:val="00A24E88"/>
    <w:rPr>
      <w:noProof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glt1\Application%20Data\Microsoft\Templates\Normal.do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E65A0-5D7B-4E2C-8D47-AE5F0E211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8</vt:lpstr>
      <vt:lpstr>8</vt:lpstr>
    </vt:vector>
  </TitlesOfParts>
  <Company>qưegfqwegfw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</dc:title>
  <dc:subject/>
  <dc:creator>chunglt</dc:creator>
  <cp:keywords/>
  <cp:lastModifiedBy>liên chu</cp:lastModifiedBy>
  <cp:revision>2</cp:revision>
  <cp:lastPrinted>2021-12-23T05:05:00Z</cp:lastPrinted>
  <dcterms:created xsi:type="dcterms:W3CDTF">2026-04-07T16:18:00Z</dcterms:created>
  <dcterms:modified xsi:type="dcterms:W3CDTF">2026-04-07T16:18:00Z</dcterms:modified>
</cp:coreProperties>
</file>